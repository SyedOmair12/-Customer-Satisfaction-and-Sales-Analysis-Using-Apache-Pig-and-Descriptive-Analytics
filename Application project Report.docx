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9DC80" w14:textId="77777777" w:rsidR="00814823" w:rsidRPr="00BC2B60" w:rsidRDefault="00814823" w:rsidP="00BC2B60">
      <w:pPr>
        <w:spacing w:line="276" w:lineRule="auto"/>
        <w:rPr>
          <w:sz w:val="24"/>
          <w:szCs w:val="24"/>
        </w:rPr>
      </w:pPr>
    </w:p>
    <w:tbl>
      <w:tblPr>
        <w:tblStyle w:val="PlainTable4"/>
        <w:tblW w:w="12256" w:type="dxa"/>
        <w:jc w:val="center"/>
        <w:tblLook w:val="04A0" w:firstRow="1" w:lastRow="0" w:firstColumn="1" w:lastColumn="0" w:noHBand="0" w:noVBand="1"/>
        <w:tblDescription w:val="Layout table"/>
      </w:tblPr>
      <w:tblGrid>
        <w:gridCol w:w="12256"/>
      </w:tblGrid>
      <w:tr w:rsidR="00814823" w:rsidRPr="00BC2B60" w14:paraId="331B8694"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09BD02A7" w14:textId="77777777" w:rsidR="00814823" w:rsidRPr="00BC2B60" w:rsidRDefault="00814823" w:rsidP="00BC2B60">
            <w:pPr>
              <w:pStyle w:val="ReportTitle"/>
              <w:spacing w:line="276" w:lineRule="auto"/>
              <w:rPr>
                <w:sz w:val="24"/>
                <w:szCs w:val="24"/>
              </w:rPr>
            </w:pPr>
            <w:r w:rsidRPr="00BC2B60">
              <w:rPr>
                <w:noProof/>
                <w:sz w:val="24"/>
                <w:szCs w:val="24"/>
              </w:rPr>
              <mc:AlternateContent>
                <mc:Choice Requires="wps">
                  <w:drawing>
                    <wp:inline distT="0" distB="0" distL="0" distR="0" wp14:anchorId="58D4C390" wp14:editId="755F417A">
                      <wp:extent cx="6697389" cy="571500"/>
                      <wp:effectExtent l="0" t="0" r="0" b="0"/>
                      <wp:docPr id="24" name="Text Box 24" descr="Text box to enter title"/>
                      <wp:cNvGraphicFramePr/>
                      <a:graphic xmlns:a="http://schemas.openxmlformats.org/drawingml/2006/main">
                        <a:graphicData uri="http://schemas.microsoft.com/office/word/2010/wordprocessingShape">
                          <wps:wsp>
                            <wps:cNvSpPr txBox="1"/>
                            <wps:spPr>
                              <a:xfrm>
                                <a:off x="0" y="0"/>
                                <a:ext cx="6697389"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 w:val="72"/>
                                      <w:szCs w:val="72"/>
                                    </w:rPr>
                                    <w:alias w:val="Enter document title:"/>
                                    <w:tag w:val=""/>
                                    <w:id w:val="1159278023"/>
                                    <w:placeholder>
                                      <w:docPart w:val="7378109E6FFC4C3C8776E3219F59B9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2240A7A2" w14:textId="17DF3B42" w:rsidR="00814823" w:rsidRPr="008A25CD" w:rsidRDefault="00BA64FB" w:rsidP="00814823">
                                      <w:pPr>
                                        <w:pStyle w:val="ReportTitle"/>
                                        <w:rPr>
                                          <w:b/>
                                          <w:sz w:val="60"/>
                                          <w:szCs w:val="60"/>
                                        </w:rPr>
                                      </w:pPr>
                                      <w:r w:rsidRPr="003F77D8">
                                        <w:rPr>
                                          <w:b/>
                                          <w:sz w:val="72"/>
                                          <w:szCs w:val="72"/>
                                        </w:rPr>
                                        <w:t>A</w:t>
                                      </w:r>
                                      <w:r w:rsidR="00D14636" w:rsidRPr="003F77D8">
                                        <w:rPr>
                                          <w:b/>
                                          <w:sz w:val="72"/>
                                          <w:szCs w:val="72"/>
                                        </w:rPr>
                                        <w:t>PPLICATION</w:t>
                                      </w:r>
                                      <w:r w:rsidRPr="003F77D8">
                                        <w:rPr>
                                          <w:b/>
                                          <w:sz w:val="72"/>
                                          <w:szCs w:val="72"/>
                                        </w:rPr>
                                        <w:t xml:space="preserve"> </w:t>
                                      </w:r>
                                      <w:r w:rsidR="00D14636" w:rsidRPr="003F77D8">
                                        <w:rPr>
                                          <w:b/>
                                          <w:sz w:val="72"/>
                                          <w:szCs w:val="72"/>
                                        </w:rPr>
                                        <w:t>PROJECT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8D4C390" id="_x0000_t202" coordsize="21600,21600" o:spt="202" path="m,l,21600r21600,l21600,xe">
                      <v:stroke joinstyle="miter"/>
                      <v:path gradientshapeok="t" o:connecttype="rect"/>
                    </v:shapetype>
                    <v:shape id="Text Box 24" o:spid="_x0000_s1026" type="#_x0000_t202" alt="Text box to enter title" style="width:527.35pt;height: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" filled="f" stroked="f">
                      <v:textbox>
                        <w:txbxContent>
                          <w:sdt>
                            <w:sdtPr>
                              <w:rPr>
                                <w:b/>
                                <w:sz w:val="72"/>
                                <w:szCs w:val="72"/>
                              </w:rPr>
                              <w:alias w:val="Enter document title:"/>
                              <w:tag w:val=""/>
                              <w:id w:val="1159278023"/>
                              <w:placeholder>
                                <w:docPart w:val="7378109E6FFC4C3C8776E3219F59B96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2240A7A2" w14:textId="17DF3B42" w:rsidR="00814823" w:rsidRPr="008A25CD" w:rsidRDefault="00BA64FB" w:rsidP="00814823">
                                <w:pPr>
                                  <w:pStyle w:val="ReportTitle"/>
                                  <w:rPr>
                                    <w:b/>
                                    <w:sz w:val="60"/>
                                    <w:szCs w:val="60"/>
                                  </w:rPr>
                                </w:pPr>
                                <w:r w:rsidRPr="003F77D8">
                                  <w:rPr>
                                    <w:b/>
                                    <w:sz w:val="72"/>
                                    <w:szCs w:val="72"/>
                                  </w:rPr>
                                  <w:t>A</w:t>
                                </w:r>
                                <w:r w:rsidR="00D14636" w:rsidRPr="003F77D8">
                                  <w:rPr>
                                    <w:b/>
                                    <w:sz w:val="72"/>
                                    <w:szCs w:val="72"/>
                                  </w:rPr>
                                  <w:t>PPLICATION</w:t>
                                </w:r>
                                <w:r w:rsidRPr="003F77D8">
                                  <w:rPr>
                                    <w:b/>
                                    <w:sz w:val="72"/>
                                    <w:szCs w:val="72"/>
                                  </w:rPr>
                                  <w:t xml:space="preserve"> </w:t>
                                </w:r>
                                <w:r w:rsidR="00D14636" w:rsidRPr="003F77D8">
                                  <w:rPr>
                                    <w:b/>
                                    <w:sz w:val="72"/>
                                    <w:szCs w:val="72"/>
                                  </w:rPr>
                                  <w:t>PROJECT</w:t>
                                </w:r>
                              </w:p>
                            </w:sdtContent>
                          </w:sdt>
                        </w:txbxContent>
                      </v:textbox>
                      <w10:anchorlock/>
                    </v:shape>
                  </w:pict>
                </mc:Fallback>
              </mc:AlternateContent>
            </w:r>
            <w:r w:rsidRPr="00BC2B60">
              <w:rPr>
                <w:noProof/>
                <w:sz w:val="24"/>
                <w:szCs w:val="24"/>
              </w:rPr>
              <mc:AlternateContent>
                <mc:Choice Requires="wps">
                  <w:drawing>
                    <wp:inline distT="0" distB="0" distL="0" distR="0" wp14:anchorId="625FE12D" wp14:editId="134E5EEE">
                      <wp:extent cx="3202305" cy="95250"/>
                      <wp:effectExtent l="0" t="0" r="0" b="0"/>
                      <wp:docPr id="18" name="Rectangle 18" descr="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971CB5E" id="Rectangle 18" o:spid="_x0000_s1026" alt="Li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xiCpQIAALY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" fillcolor="#cb400b [2415]" stroked="f" strokeweight="2.25pt">
                      <w10:anchorlock/>
                    </v:rect>
                  </w:pict>
                </mc:Fallback>
              </mc:AlternateContent>
            </w:r>
          </w:p>
        </w:tc>
      </w:tr>
      <w:tr w:rsidR="00814823" w:rsidRPr="00BC2B60" w14:paraId="1366D008"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206A14D" w14:textId="77777777" w:rsidR="00814823" w:rsidRPr="00BC2B60" w:rsidRDefault="00814823" w:rsidP="00BC2B60">
            <w:pPr>
              <w:tabs>
                <w:tab w:val="left" w:pos="397"/>
                <w:tab w:val="center" w:pos="5695"/>
              </w:tabs>
              <w:spacing w:line="276" w:lineRule="auto"/>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sidRPr="00BC2B60">
              <w:rPr>
                <w:rFonts w:asciiTheme="majorHAnsi" w:eastAsiaTheme="majorEastAsia" w:hAnsiTheme="majorHAnsi" w:cstheme="majorBidi"/>
                <w:noProof/>
                <w:color w:val="F3642C" w:themeColor="text2"/>
                <w:spacing w:val="5"/>
                <w:kern w:val="28"/>
                <w:sz w:val="24"/>
                <w:szCs w:val="24"/>
              </w:rPr>
              <mc:AlternateContent>
                <mc:Choice Requires="wps">
                  <w:drawing>
                    <wp:inline distT="0" distB="0" distL="0" distR="0" wp14:anchorId="409C934C" wp14:editId="51CBA559">
                      <wp:extent cx="3515096" cy="714375"/>
                      <wp:effectExtent l="0" t="0" r="0" b="9525"/>
                      <wp:docPr id="25" name="Text Box 25" descr="Text box to enter subtitl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sz w:val="32"/>
                                      <w:szCs w:val="28"/>
                                    </w:r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2BFDEFE" w14:textId="42213EB4" w:rsidR="00814823" w:rsidRDefault="00DB4913" w:rsidP="00814823">
                                      <w:pPr>
                                        <w:pStyle w:val="Subtitle"/>
                                        <w:jc w:val="center"/>
                                      </w:pPr>
                                      <w:r w:rsidRPr="003F77D8">
                                        <w:rPr>
                                          <w:sz w:val="32"/>
                                          <w:szCs w:val="28"/>
                                        </w:rPr>
                                        <w:t xml:space="preserve">COS20028 </w:t>
                                      </w:r>
                                      <w:r w:rsidR="00D14636" w:rsidRPr="003F77D8">
                                        <w:rPr>
                                          <w:sz w:val="32"/>
                                          <w:szCs w:val="28"/>
                                        </w:rPr>
                                        <w:t>–</w:t>
                                      </w:r>
                                      <w:r w:rsidRPr="003F77D8">
                                        <w:rPr>
                                          <w:sz w:val="32"/>
                                          <w:szCs w:val="28"/>
                                        </w:rPr>
                                        <w:t xml:space="preserve"> </w:t>
                                      </w:r>
                                      <w:r w:rsidR="00D14636" w:rsidRPr="003F77D8">
                                        <w:rPr>
                                          <w:sz w:val="32"/>
                                          <w:szCs w:val="28"/>
                                        </w:rPr>
                                        <w:t>B</w:t>
                                      </w:r>
                                      <w:r w:rsidR="009D6B71" w:rsidRPr="003F77D8">
                                        <w:rPr>
                                          <w:sz w:val="32"/>
                                          <w:szCs w:val="28"/>
                                        </w:rPr>
                                        <w:t>ig Data Architecture and Application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9C934C" id="Text Box 25" o:spid="_x0000_s1027" type="#_x0000_t202" alt="Text box to enter subtitl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" filled="f" stroked="f">
                      <v:textbox>
                        <w:txbxContent>
                          <w:sdt>
                            <w:sdtPr>
                              <w:rPr>
                                <w:sz w:val="32"/>
                                <w:szCs w:val="28"/>
                              </w:rPr>
                              <w:alias w:val="Enter document subtitle:"/>
                              <w:tag w:val="Enter document subtitle:"/>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32BFDEFE" w14:textId="42213EB4" w:rsidR="00814823" w:rsidRDefault="00DB4913" w:rsidP="00814823">
                                <w:pPr>
                                  <w:pStyle w:val="Subtitle"/>
                                  <w:jc w:val="center"/>
                                </w:pPr>
                                <w:r w:rsidRPr="003F77D8">
                                  <w:rPr>
                                    <w:sz w:val="32"/>
                                    <w:szCs w:val="28"/>
                                  </w:rPr>
                                  <w:t xml:space="preserve">COS20028 </w:t>
                                </w:r>
                                <w:r w:rsidR="00D14636" w:rsidRPr="003F77D8">
                                  <w:rPr>
                                    <w:sz w:val="32"/>
                                    <w:szCs w:val="28"/>
                                  </w:rPr>
                                  <w:t>–</w:t>
                                </w:r>
                                <w:r w:rsidRPr="003F77D8">
                                  <w:rPr>
                                    <w:sz w:val="32"/>
                                    <w:szCs w:val="28"/>
                                  </w:rPr>
                                  <w:t xml:space="preserve"> </w:t>
                                </w:r>
                                <w:r w:rsidR="00D14636" w:rsidRPr="003F77D8">
                                  <w:rPr>
                                    <w:sz w:val="32"/>
                                    <w:szCs w:val="28"/>
                                  </w:rPr>
                                  <w:t>B</w:t>
                                </w:r>
                                <w:r w:rsidR="009D6B71" w:rsidRPr="003F77D8">
                                  <w:rPr>
                                    <w:sz w:val="32"/>
                                    <w:szCs w:val="28"/>
                                  </w:rPr>
                                  <w:t>ig Data Architecture and Application</w:t>
                                </w:r>
                              </w:p>
                            </w:sdtContent>
                          </w:sdt>
                        </w:txbxContent>
                      </v:textbox>
                      <w10:anchorlock/>
                    </v:shape>
                  </w:pict>
                </mc:Fallback>
              </mc:AlternateContent>
            </w:r>
          </w:p>
        </w:tc>
      </w:tr>
      <w:tr w:rsidR="00814823" w:rsidRPr="00BC2B60" w14:paraId="5327F8AD"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6A477A33" w14:textId="77777777" w:rsidR="00814823" w:rsidRPr="00BC2B60" w:rsidRDefault="00814823" w:rsidP="00BC2B60">
            <w:pPr>
              <w:spacing w:line="276" w:lineRule="auto"/>
              <w:jc w:val="center"/>
              <w:rPr>
                <w:rFonts w:asciiTheme="majorHAnsi" w:eastAsiaTheme="majorEastAsia" w:hAnsiTheme="majorHAnsi" w:cstheme="majorBidi"/>
                <w:color w:val="F3642C" w:themeColor="text2"/>
                <w:spacing w:val="5"/>
                <w:kern w:val="28"/>
                <w:sz w:val="24"/>
                <w:szCs w:val="24"/>
                <w14:ligatures w14:val="standardContextual"/>
                <w14:cntxtAlts/>
              </w:rPr>
            </w:pPr>
            <w:r w:rsidRPr="00BC2B60">
              <w:rPr>
                <w:rFonts w:asciiTheme="majorHAnsi" w:eastAsiaTheme="majorEastAsia" w:hAnsiTheme="majorHAnsi" w:cstheme="majorBidi"/>
                <w:noProof/>
                <w:color w:val="F3642C" w:themeColor="text2"/>
                <w:spacing w:val="5"/>
                <w:kern w:val="28"/>
                <w:sz w:val="24"/>
                <w:szCs w:val="24"/>
              </w:rPr>
              <mc:AlternateContent>
                <mc:Choice Requires="wps">
                  <w:drawing>
                    <wp:inline distT="0" distB="0" distL="0" distR="0" wp14:anchorId="0C931FE7" wp14:editId="033B88DC">
                      <wp:extent cx="6495393" cy="676894"/>
                      <wp:effectExtent l="0" t="0" r="0" b="9525"/>
                      <wp:docPr id="26" name="Text Box 26" descr="Text box to enter abstract"/>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D2117D" w14:textId="277B0ACA" w:rsidR="00814823" w:rsidRDefault="00814823" w:rsidP="00883B68">
                                  <w:pPr>
                                    <w:pStyle w:val="IntenseQuote"/>
                                  </w:pPr>
                                  <w:r>
                                    <w:t xml:space="preserve"> </w:t>
                                  </w:r>
                                  <w:r w:rsidR="009D6B71">
                                    <w:t>SYED OMAIR MAQDOOM MOHIUDDIN</w:t>
                                  </w:r>
                                </w:p>
                                <w:p w14:paraId="3659BA67" w14:textId="0D6C1008" w:rsidR="009D6B71" w:rsidRPr="003F77D8" w:rsidRDefault="003F77D8" w:rsidP="003F77D8">
                                  <w:pPr>
                                    <w:jc w:val="center"/>
                                    <w:rPr>
                                      <w:color w:val="FFFFFF" w:themeColor="background1"/>
                                      <w:lang w:bidi="hi-IN"/>
                                    </w:rPr>
                                  </w:pPr>
                                  <w:r w:rsidRPr="003F77D8">
                                    <w:rPr>
                                      <w:color w:val="FFFFFF" w:themeColor="background1"/>
                                      <w:lang w:bidi="hi-IN"/>
                                    </w:rPr>
                                    <w:t>102863768</w:t>
                                  </w:r>
                                </w:p>
                                <w:p w14:paraId="57F5A853" w14:textId="77777777" w:rsidR="00814823" w:rsidRPr="005D120C" w:rsidRDefault="00814823"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931FE7" id="Text Box 26" o:spid="_x0000_s1028" type="#_x0000_t202" alt="Text box to enter abstract"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" filled="f" stroked="f">
                      <v:textbox>
                        <w:txbxContent>
                          <w:p w14:paraId="2AD2117D" w14:textId="277B0ACA" w:rsidR="00814823" w:rsidRDefault="00814823" w:rsidP="00883B68">
                            <w:pPr>
                              <w:pStyle w:val="IntenseQuote"/>
                            </w:pPr>
                            <w:r>
                              <w:t xml:space="preserve"> </w:t>
                            </w:r>
                            <w:r w:rsidR="009D6B71">
                              <w:t>SYED OMAIR MAQDOOM MOHIUDDIN</w:t>
                            </w:r>
                          </w:p>
                          <w:p w14:paraId="3659BA67" w14:textId="0D6C1008" w:rsidR="009D6B71" w:rsidRPr="003F77D8" w:rsidRDefault="003F77D8" w:rsidP="003F77D8">
                            <w:pPr>
                              <w:jc w:val="center"/>
                              <w:rPr>
                                <w:color w:val="FFFFFF" w:themeColor="background1"/>
                                <w:lang w:bidi="hi-IN"/>
                              </w:rPr>
                            </w:pPr>
                            <w:r w:rsidRPr="003F77D8">
                              <w:rPr>
                                <w:color w:val="FFFFFF" w:themeColor="background1"/>
                                <w:lang w:bidi="hi-IN"/>
                              </w:rPr>
                              <w:t>102863768</w:t>
                            </w:r>
                          </w:p>
                          <w:p w14:paraId="57F5A853" w14:textId="77777777" w:rsidR="00814823" w:rsidRPr="005D120C" w:rsidRDefault="00814823" w:rsidP="00814823">
                            <w:pPr>
                              <w:jc w:val="center"/>
                              <w:rPr>
                                <w:color w:val="FFFFFF" w:themeColor="background1"/>
                              </w:rPr>
                            </w:pPr>
                          </w:p>
                        </w:txbxContent>
                      </v:textbox>
                      <w10:anchorlock/>
                    </v:shape>
                  </w:pict>
                </mc:Fallback>
              </mc:AlternateContent>
            </w:r>
          </w:p>
        </w:tc>
      </w:tr>
      <w:tr w:rsidR="00814823" w:rsidRPr="00BC2B60" w14:paraId="110915DC" w14:textId="77777777" w:rsidTr="006045D9">
        <w:trPr>
          <w:cnfStyle w:val="000000100000" w:firstRow="0" w:lastRow="0" w:firstColumn="0" w:lastColumn="0" w:oddVBand="0" w:evenVBand="0" w:oddHBand="1" w:evenHBand="0" w:firstRowFirstColumn="0" w:firstRowLastColumn="0" w:lastRowFirstColumn="0" w:lastRowLastColumn="0"/>
          <w:trHeight w:hRule="exact" w:val="2304"/>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3F7BF23E" w14:textId="77777777" w:rsidR="00814823" w:rsidRPr="00BC2B60" w:rsidRDefault="00814823" w:rsidP="00BC2B60">
            <w:pPr>
              <w:spacing w:line="276" w:lineRule="auto"/>
              <w:rPr>
                <w:sz w:val="24"/>
                <w:szCs w:val="24"/>
              </w:rPr>
            </w:pPr>
          </w:p>
        </w:tc>
      </w:tr>
    </w:tbl>
    <w:p w14:paraId="5984DB0F" w14:textId="747D5816" w:rsidR="00C13B2F" w:rsidRPr="00BC2B60" w:rsidRDefault="00C13B2F" w:rsidP="00BC2B60">
      <w:pPr>
        <w:spacing w:line="276" w:lineRule="auto"/>
        <w:rPr>
          <w:sz w:val="24"/>
          <w:szCs w:val="24"/>
        </w:rPr>
      </w:pPr>
    </w:p>
    <w:p w14:paraId="07A92BEC" w14:textId="08A988C7" w:rsidR="008D0D92" w:rsidRPr="00BC2B60" w:rsidRDefault="008D0D92" w:rsidP="00BC2B60">
      <w:pPr>
        <w:spacing w:line="276" w:lineRule="auto"/>
        <w:rPr>
          <w:sz w:val="24"/>
          <w:szCs w:val="24"/>
        </w:rPr>
      </w:pPr>
    </w:p>
    <w:p w14:paraId="20EFAA2B" w14:textId="54164E07" w:rsidR="008D0D92" w:rsidRPr="00BC2B60" w:rsidRDefault="008D0D92" w:rsidP="00BC2B60">
      <w:pPr>
        <w:spacing w:line="276" w:lineRule="auto"/>
        <w:rPr>
          <w:sz w:val="24"/>
          <w:szCs w:val="24"/>
        </w:rPr>
      </w:pPr>
    </w:p>
    <w:p w14:paraId="76BC5375" w14:textId="6CA6787B" w:rsidR="008D0D92" w:rsidRPr="00BC2B60" w:rsidRDefault="00190F29" w:rsidP="00BC2B60">
      <w:pPr>
        <w:pStyle w:val="Heading1"/>
        <w:spacing w:line="276" w:lineRule="auto"/>
        <w:rPr>
          <w:sz w:val="24"/>
          <w:szCs w:val="24"/>
        </w:rPr>
      </w:pPr>
      <w:bookmarkStart w:id="0" w:name="_Toc86630930"/>
      <w:r w:rsidRPr="00BC2B60">
        <w:rPr>
          <w:sz w:val="24"/>
          <w:szCs w:val="24"/>
        </w:rPr>
        <w:t>Executive Summary</w:t>
      </w:r>
      <w:bookmarkEnd w:id="0"/>
    </w:p>
    <w:p w14:paraId="09B67A9C" w14:textId="2FB701C0" w:rsidR="00F72D38" w:rsidRPr="00BC2B60" w:rsidRDefault="008E7BA5" w:rsidP="00BC2B60">
      <w:pPr>
        <w:spacing w:line="276" w:lineRule="auto"/>
        <w:rPr>
          <w:sz w:val="24"/>
          <w:szCs w:val="24"/>
        </w:rPr>
      </w:pPr>
      <w:r w:rsidRPr="00BC2B60">
        <w:rPr>
          <w:sz w:val="24"/>
          <w:szCs w:val="24"/>
        </w:rPr>
        <w:t xml:space="preserve">The aim of this report is to </w:t>
      </w:r>
      <w:r w:rsidR="00D425DB" w:rsidRPr="00BC2B60">
        <w:rPr>
          <w:sz w:val="24"/>
          <w:szCs w:val="24"/>
        </w:rPr>
        <w:t>analyze</w:t>
      </w:r>
      <w:r w:rsidR="00D425DB" w:rsidRPr="00BC2B60">
        <w:rPr>
          <w:sz w:val="24"/>
          <w:szCs w:val="24"/>
        </w:rPr>
        <w:t xml:space="preserve"> the company's overall </w:t>
      </w:r>
      <w:r w:rsidR="00D425DB" w:rsidRPr="00BC2B60">
        <w:rPr>
          <w:sz w:val="24"/>
          <w:szCs w:val="24"/>
        </w:rPr>
        <w:t>performance</w:t>
      </w:r>
      <w:r w:rsidR="006A28B9" w:rsidRPr="00BC2B60">
        <w:rPr>
          <w:sz w:val="24"/>
          <w:szCs w:val="24"/>
        </w:rPr>
        <w:t>.</w:t>
      </w:r>
      <w:r w:rsidR="00D425DB" w:rsidRPr="00BC2B60">
        <w:rPr>
          <w:sz w:val="24"/>
          <w:szCs w:val="24"/>
        </w:rPr>
        <w:t xml:space="preserve"> Based</w:t>
      </w:r>
      <w:r w:rsidR="00575EE3" w:rsidRPr="00BC2B60">
        <w:rPr>
          <w:sz w:val="24"/>
          <w:szCs w:val="24"/>
        </w:rPr>
        <w:t xml:space="preserve"> on the </w:t>
      </w:r>
      <w:r w:rsidR="00AA14FE" w:rsidRPr="00BC2B60">
        <w:rPr>
          <w:sz w:val="24"/>
          <w:szCs w:val="24"/>
        </w:rPr>
        <w:t xml:space="preserve">outputs produced using Apache Pig </w:t>
      </w:r>
      <w:r w:rsidR="00100E00" w:rsidRPr="00BC2B60">
        <w:rPr>
          <w:sz w:val="24"/>
          <w:szCs w:val="24"/>
        </w:rPr>
        <w:t>alongside of</w:t>
      </w:r>
      <w:r w:rsidR="003D147F" w:rsidRPr="00BC2B60">
        <w:rPr>
          <w:sz w:val="24"/>
          <w:szCs w:val="24"/>
        </w:rPr>
        <w:t xml:space="preserve"> </w:t>
      </w:r>
      <w:r w:rsidR="00AA14FE" w:rsidRPr="00BC2B60">
        <w:rPr>
          <w:sz w:val="24"/>
          <w:szCs w:val="24"/>
        </w:rPr>
        <w:t>descriptive analysis</w:t>
      </w:r>
      <w:r w:rsidR="00277E2B" w:rsidRPr="00BC2B60">
        <w:rPr>
          <w:sz w:val="24"/>
          <w:szCs w:val="24"/>
        </w:rPr>
        <w:t xml:space="preserve"> and visualization</w:t>
      </w:r>
      <w:r w:rsidR="00AA14FE" w:rsidRPr="00BC2B60">
        <w:rPr>
          <w:sz w:val="24"/>
          <w:szCs w:val="24"/>
        </w:rPr>
        <w:t xml:space="preserve"> </w:t>
      </w:r>
      <w:r w:rsidR="00277E2B" w:rsidRPr="00BC2B60">
        <w:rPr>
          <w:sz w:val="24"/>
          <w:szCs w:val="24"/>
        </w:rPr>
        <w:t xml:space="preserve">of the </w:t>
      </w:r>
      <w:r w:rsidR="00ED75E5" w:rsidRPr="00BC2B60">
        <w:rPr>
          <w:sz w:val="24"/>
          <w:szCs w:val="24"/>
        </w:rPr>
        <w:t>customer satisfactio</w:t>
      </w:r>
      <w:r w:rsidR="00100E00" w:rsidRPr="00BC2B60">
        <w:rPr>
          <w:sz w:val="24"/>
          <w:szCs w:val="24"/>
        </w:rPr>
        <w:t>n</w:t>
      </w:r>
      <w:r w:rsidR="00ED75E5" w:rsidRPr="00BC2B60">
        <w:rPr>
          <w:sz w:val="24"/>
          <w:szCs w:val="24"/>
        </w:rPr>
        <w:t>,</w:t>
      </w:r>
      <w:r w:rsidR="003778E8" w:rsidRPr="00BC2B60">
        <w:rPr>
          <w:sz w:val="24"/>
          <w:szCs w:val="24"/>
        </w:rPr>
        <w:t xml:space="preserve"> sales, </w:t>
      </w:r>
      <w:r w:rsidR="00673E61" w:rsidRPr="00BC2B60">
        <w:rPr>
          <w:sz w:val="24"/>
          <w:szCs w:val="24"/>
        </w:rPr>
        <w:t>average feedback for top selling products</w:t>
      </w:r>
      <w:r w:rsidR="00066243" w:rsidRPr="00BC2B60">
        <w:rPr>
          <w:sz w:val="24"/>
          <w:szCs w:val="24"/>
        </w:rPr>
        <w:t xml:space="preserve"> and frequent buyers. </w:t>
      </w:r>
      <w:r w:rsidR="00D06841" w:rsidRPr="00BC2B60">
        <w:rPr>
          <w:sz w:val="24"/>
          <w:szCs w:val="24"/>
        </w:rPr>
        <w:t xml:space="preserve">Additionally, recommendations were made for the </w:t>
      </w:r>
      <w:r w:rsidR="00D06841" w:rsidRPr="00BC2B60">
        <w:rPr>
          <w:sz w:val="24"/>
          <w:szCs w:val="24"/>
        </w:rPr>
        <w:t>company</w:t>
      </w:r>
      <w:r w:rsidR="00D06841" w:rsidRPr="00BC2B60">
        <w:rPr>
          <w:sz w:val="24"/>
          <w:szCs w:val="24"/>
        </w:rPr>
        <w:t xml:space="preserve"> to </w:t>
      </w:r>
      <w:r w:rsidR="00D06841" w:rsidRPr="00BC2B60">
        <w:rPr>
          <w:sz w:val="24"/>
          <w:szCs w:val="24"/>
        </w:rPr>
        <w:t>maximize</w:t>
      </w:r>
      <w:r w:rsidR="00D06841" w:rsidRPr="00BC2B60">
        <w:rPr>
          <w:sz w:val="24"/>
          <w:szCs w:val="24"/>
        </w:rPr>
        <w:t xml:space="preserve"> sales and boost </w:t>
      </w:r>
      <w:r w:rsidR="00D06841" w:rsidRPr="00BC2B60">
        <w:rPr>
          <w:sz w:val="24"/>
          <w:szCs w:val="24"/>
        </w:rPr>
        <w:t>customer</w:t>
      </w:r>
      <w:r w:rsidR="00D06841" w:rsidRPr="00BC2B60">
        <w:rPr>
          <w:sz w:val="24"/>
          <w:szCs w:val="24"/>
        </w:rPr>
        <w:t xml:space="preserve"> base.</w:t>
      </w:r>
    </w:p>
    <w:p w14:paraId="41BC2C3F" w14:textId="25A6D727" w:rsidR="00691E39" w:rsidRPr="00BC2B60" w:rsidRDefault="00B264BE" w:rsidP="00BC2B60">
      <w:pPr>
        <w:spacing w:line="276" w:lineRule="auto"/>
        <w:rPr>
          <w:sz w:val="24"/>
          <w:szCs w:val="24"/>
        </w:rPr>
      </w:pPr>
      <w:r w:rsidRPr="00BC2B60">
        <w:rPr>
          <w:sz w:val="24"/>
          <w:szCs w:val="24"/>
        </w:rPr>
        <w:t xml:space="preserve">The following are the pertinent </w:t>
      </w:r>
      <w:r w:rsidR="00691E39" w:rsidRPr="00BC2B60">
        <w:rPr>
          <w:sz w:val="24"/>
          <w:szCs w:val="24"/>
        </w:rPr>
        <w:t>insights</w:t>
      </w:r>
      <w:r w:rsidRPr="00BC2B60">
        <w:rPr>
          <w:sz w:val="24"/>
          <w:szCs w:val="24"/>
        </w:rPr>
        <w:t xml:space="preserve"> of the analysis:</w:t>
      </w:r>
    </w:p>
    <w:p w14:paraId="0C98B316" w14:textId="7BA5EBD6" w:rsidR="00691E39" w:rsidRPr="00BC2B60" w:rsidRDefault="00EF6A90" w:rsidP="00BC2B60">
      <w:pPr>
        <w:pStyle w:val="ListParagraph"/>
        <w:numPr>
          <w:ilvl w:val="0"/>
          <w:numId w:val="11"/>
        </w:numPr>
        <w:spacing w:line="276" w:lineRule="auto"/>
        <w:rPr>
          <w:sz w:val="24"/>
          <w:szCs w:val="24"/>
        </w:rPr>
      </w:pPr>
      <w:r w:rsidRPr="00BC2B60">
        <w:rPr>
          <w:sz w:val="24"/>
          <w:szCs w:val="24"/>
        </w:rPr>
        <w:t xml:space="preserve">The customer satisfaction was </w:t>
      </w:r>
      <w:r w:rsidR="00D069D4">
        <w:rPr>
          <w:sz w:val="24"/>
          <w:szCs w:val="24"/>
        </w:rPr>
        <w:t>constant</w:t>
      </w:r>
      <w:r w:rsidRPr="00BC2B60">
        <w:rPr>
          <w:sz w:val="24"/>
          <w:szCs w:val="24"/>
        </w:rPr>
        <w:t xml:space="preserve"> between 2012 to 2013</w:t>
      </w:r>
    </w:p>
    <w:p w14:paraId="242D7F20" w14:textId="5AF5EEA3" w:rsidR="00EF6A90" w:rsidRPr="00BC2B60" w:rsidRDefault="00930655" w:rsidP="00BC2B60">
      <w:pPr>
        <w:pStyle w:val="ListParagraph"/>
        <w:numPr>
          <w:ilvl w:val="0"/>
          <w:numId w:val="11"/>
        </w:numPr>
        <w:spacing w:line="276" w:lineRule="auto"/>
        <w:rPr>
          <w:sz w:val="24"/>
          <w:szCs w:val="24"/>
        </w:rPr>
      </w:pPr>
      <w:r w:rsidRPr="00BC2B60">
        <w:rPr>
          <w:sz w:val="24"/>
          <w:szCs w:val="24"/>
        </w:rPr>
        <w:t>1274348, 12746</w:t>
      </w:r>
      <w:r w:rsidR="00804703" w:rsidRPr="00BC2B60">
        <w:rPr>
          <w:sz w:val="24"/>
          <w:szCs w:val="24"/>
        </w:rPr>
        <w:t xml:space="preserve">73 and 1274021 were the most sold products </w:t>
      </w:r>
      <w:r w:rsidR="00A504B0" w:rsidRPr="00BC2B60">
        <w:rPr>
          <w:sz w:val="24"/>
          <w:szCs w:val="24"/>
        </w:rPr>
        <w:t>in 2 years period</w:t>
      </w:r>
    </w:p>
    <w:p w14:paraId="27D0CF31" w14:textId="613511E9" w:rsidR="006626B2" w:rsidRPr="00BC2B60" w:rsidRDefault="006626B2" w:rsidP="00BC2B60">
      <w:pPr>
        <w:pStyle w:val="ListParagraph"/>
        <w:numPr>
          <w:ilvl w:val="0"/>
          <w:numId w:val="11"/>
        </w:numPr>
        <w:spacing w:line="276" w:lineRule="auto"/>
        <w:rPr>
          <w:sz w:val="24"/>
          <w:szCs w:val="24"/>
        </w:rPr>
      </w:pPr>
      <w:r w:rsidRPr="00BC2B60">
        <w:rPr>
          <w:sz w:val="24"/>
          <w:szCs w:val="24"/>
        </w:rPr>
        <w:t xml:space="preserve">Product </w:t>
      </w:r>
      <w:r w:rsidRPr="00BC2B60">
        <w:rPr>
          <w:sz w:val="24"/>
          <w:szCs w:val="24"/>
        </w:rPr>
        <w:t>1274673</w:t>
      </w:r>
      <w:r w:rsidR="00150724" w:rsidRPr="00BC2B60">
        <w:rPr>
          <w:sz w:val="24"/>
          <w:szCs w:val="24"/>
        </w:rPr>
        <w:t xml:space="preserve"> has the least customer satisfaction </w:t>
      </w:r>
      <w:r w:rsidR="004A0F88" w:rsidRPr="00BC2B60">
        <w:rPr>
          <w:sz w:val="24"/>
          <w:szCs w:val="24"/>
        </w:rPr>
        <w:t xml:space="preserve">with an average feedback score of </w:t>
      </w:r>
      <w:r w:rsidR="00541A7E" w:rsidRPr="00BC2B60">
        <w:rPr>
          <w:sz w:val="24"/>
          <w:szCs w:val="24"/>
        </w:rPr>
        <w:t>1</w:t>
      </w:r>
      <w:r w:rsidR="004A0F88" w:rsidRPr="00BC2B60">
        <w:rPr>
          <w:sz w:val="24"/>
          <w:szCs w:val="24"/>
        </w:rPr>
        <w:t>.</w:t>
      </w:r>
      <w:r w:rsidR="000F03B3" w:rsidRPr="00BC2B60">
        <w:rPr>
          <w:sz w:val="24"/>
          <w:szCs w:val="24"/>
        </w:rPr>
        <w:t>1</w:t>
      </w:r>
      <w:r w:rsidR="00B74695" w:rsidRPr="00BC2B60">
        <w:rPr>
          <w:sz w:val="24"/>
          <w:szCs w:val="24"/>
        </w:rPr>
        <w:t>1</w:t>
      </w:r>
      <w:r w:rsidR="00CF4F74">
        <w:rPr>
          <w:sz w:val="24"/>
          <w:szCs w:val="24"/>
        </w:rPr>
        <w:t xml:space="preserve"> within the top 20 </w:t>
      </w:r>
      <w:r w:rsidR="00A0032C">
        <w:rPr>
          <w:sz w:val="24"/>
          <w:szCs w:val="24"/>
        </w:rPr>
        <w:t>selling products</w:t>
      </w:r>
    </w:p>
    <w:p w14:paraId="025758F5" w14:textId="3D270716" w:rsidR="00A504B0" w:rsidRPr="00BC2B60" w:rsidRDefault="001412E4" w:rsidP="00BC2B60">
      <w:pPr>
        <w:pStyle w:val="ListParagraph"/>
        <w:numPr>
          <w:ilvl w:val="0"/>
          <w:numId w:val="11"/>
        </w:numPr>
        <w:spacing w:line="276" w:lineRule="auto"/>
        <w:rPr>
          <w:sz w:val="24"/>
          <w:szCs w:val="24"/>
        </w:rPr>
      </w:pPr>
      <w:r w:rsidRPr="00BC2B60">
        <w:rPr>
          <w:sz w:val="24"/>
          <w:szCs w:val="24"/>
        </w:rPr>
        <w:t xml:space="preserve">Customer </w:t>
      </w:r>
      <w:r w:rsidR="00A504B0" w:rsidRPr="00BC2B60">
        <w:rPr>
          <w:sz w:val="24"/>
          <w:szCs w:val="24"/>
        </w:rPr>
        <w:t>1043</w:t>
      </w:r>
      <w:r w:rsidRPr="00BC2B60">
        <w:rPr>
          <w:sz w:val="24"/>
          <w:szCs w:val="24"/>
        </w:rPr>
        <w:t xml:space="preserve">182 </w:t>
      </w:r>
      <w:r w:rsidR="007F53DC" w:rsidRPr="00BC2B60">
        <w:rPr>
          <w:sz w:val="24"/>
          <w:szCs w:val="24"/>
        </w:rPr>
        <w:t>was</w:t>
      </w:r>
      <w:r w:rsidR="00823F50" w:rsidRPr="00BC2B60">
        <w:rPr>
          <w:sz w:val="24"/>
          <w:szCs w:val="24"/>
        </w:rPr>
        <w:t xml:space="preserve"> the most loyal </w:t>
      </w:r>
      <w:r w:rsidR="006626B2" w:rsidRPr="00BC2B60">
        <w:rPr>
          <w:sz w:val="24"/>
          <w:szCs w:val="24"/>
        </w:rPr>
        <w:t>customer,</w:t>
      </w:r>
      <w:r w:rsidR="00F401CE" w:rsidRPr="00BC2B60">
        <w:rPr>
          <w:sz w:val="24"/>
          <w:szCs w:val="24"/>
        </w:rPr>
        <w:t xml:space="preserve"> and their average feedback score was 2.</w:t>
      </w:r>
      <w:r w:rsidR="007F53DC" w:rsidRPr="00BC2B60">
        <w:rPr>
          <w:sz w:val="24"/>
          <w:szCs w:val="24"/>
        </w:rPr>
        <w:t>09</w:t>
      </w:r>
    </w:p>
    <w:p w14:paraId="07A6043B" w14:textId="699701DD" w:rsidR="004A0F88" w:rsidRPr="00BC2B60" w:rsidRDefault="00D61F1B" w:rsidP="00BC2B60">
      <w:pPr>
        <w:pStyle w:val="ListParagraph"/>
        <w:numPr>
          <w:ilvl w:val="0"/>
          <w:numId w:val="11"/>
        </w:numPr>
        <w:spacing w:line="276" w:lineRule="auto"/>
        <w:rPr>
          <w:sz w:val="24"/>
          <w:szCs w:val="24"/>
        </w:rPr>
      </w:pPr>
      <w:r w:rsidRPr="00BC2B60">
        <w:rPr>
          <w:sz w:val="24"/>
          <w:szCs w:val="24"/>
        </w:rPr>
        <w:t>65% of the customers haven’t returned to the company after</w:t>
      </w:r>
      <w:r w:rsidR="00A15943" w:rsidRPr="00BC2B60">
        <w:rPr>
          <w:sz w:val="24"/>
          <w:szCs w:val="24"/>
        </w:rPr>
        <w:t xml:space="preserve"> purchasing </w:t>
      </w:r>
      <w:r w:rsidR="003D2D78" w:rsidRPr="00BC2B60">
        <w:rPr>
          <w:sz w:val="24"/>
          <w:szCs w:val="24"/>
        </w:rPr>
        <w:t>the company’s goods.</w:t>
      </w:r>
    </w:p>
    <w:p w14:paraId="7A2B86AB" w14:textId="7D927A8A" w:rsidR="00184A43" w:rsidRPr="00BC2B60" w:rsidRDefault="00943200" w:rsidP="00BC2B60">
      <w:pPr>
        <w:pStyle w:val="ListParagraph"/>
        <w:numPr>
          <w:ilvl w:val="0"/>
          <w:numId w:val="11"/>
        </w:numPr>
        <w:spacing w:line="276" w:lineRule="auto"/>
        <w:rPr>
          <w:sz w:val="24"/>
          <w:szCs w:val="24"/>
        </w:rPr>
      </w:pPr>
      <w:r w:rsidRPr="00BC2B60">
        <w:rPr>
          <w:sz w:val="24"/>
          <w:szCs w:val="24"/>
        </w:rPr>
        <w:t xml:space="preserve">9.2% of </w:t>
      </w:r>
      <w:r w:rsidR="00500D04" w:rsidRPr="00BC2B60">
        <w:rPr>
          <w:sz w:val="24"/>
          <w:szCs w:val="24"/>
        </w:rPr>
        <w:t>the customers have placed 3 or more orders.</w:t>
      </w:r>
    </w:p>
    <w:p w14:paraId="7773F7F1" w14:textId="259CA9D0" w:rsidR="00F55653" w:rsidRDefault="00F55653" w:rsidP="00BC2B60">
      <w:pPr>
        <w:spacing w:line="276" w:lineRule="auto"/>
        <w:rPr>
          <w:sz w:val="24"/>
          <w:szCs w:val="24"/>
        </w:rPr>
      </w:pPr>
      <w:r w:rsidRPr="00BC2B60">
        <w:rPr>
          <w:sz w:val="24"/>
          <w:szCs w:val="24"/>
        </w:rPr>
        <w:t>The company’s overall performance level tends to improve between 2012-2013</w:t>
      </w:r>
      <w:r w:rsidR="00F13247" w:rsidRPr="00BC2B60">
        <w:rPr>
          <w:sz w:val="24"/>
          <w:szCs w:val="24"/>
        </w:rPr>
        <w:t xml:space="preserve">. </w:t>
      </w:r>
      <w:r w:rsidR="00751E9D" w:rsidRPr="00BC2B60">
        <w:rPr>
          <w:sz w:val="24"/>
          <w:szCs w:val="24"/>
        </w:rPr>
        <w:t>However, by using the data and critical insights presented for decision-making, as well as implementing the given recommendations, the company has a significant prospect of boosting sales and customer volume.</w:t>
      </w:r>
    </w:p>
    <w:p w14:paraId="062B495D" w14:textId="38959E31" w:rsidR="00D90DDD" w:rsidRDefault="00D90DDD" w:rsidP="00BC2B60">
      <w:pPr>
        <w:spacing w:line="276" w:lineRule="auto"/>
        <w:rPr>
          <w:sz w:val="24"/>
          <w:szCs w:val="24"/>
        </w:rPr>
      </w:pPr>
    </w:p>
    <w:p w14:paraId="5EE29C0F" w14:textId="3689D89F" w:rsidR="00D90DDD" w:rsidRDefault="00D90DDD" w:rsidP="00BC2B60">
      <w:pPr>
        <w:spacing w:line="276" w:lineRule="auto"/>
        <w:rPr>
          <w:sz w:val="24"/>
          <w:szCs w:val="24"/>
        </w:rPr>
      </w:pPr>
    </w:p>
    <w:p w14:paraId="61481830" w14:textId="25D4CDC5" w:rsidR="00D90DDD" w:rsidRDefault="00D90DDD" w:rsidP="00BC2B60">
      <w:pPr>
        <w:spacing w:line="276" w:lineRule="auto"/>
        <w:rPr>
          <w:sz w:val="24"/>
          <w:szCs w:val="24"/>
        </w:rPr>
      </w:pPr>
    </w:p>
    <w:p w14:paraId="6FE6BA5B" w14:textId="01883351" w:rsidR="00D90DDD" w:rsidRDefault="00D90DDD" w:rsidP="00BC2B60">
      <w:pPr>
        <w:spacing w:line="276" w:lineRule="auto"/>
        <w:rPr>
          <w:sz w:val="24"/>
          <w:szCs w:val="24"/>
        </w:rPr>
      </w:pPr>
    </w:p>
    <w:p w14:paraId="61256073" w14:textId="77777777" w:rsidR="00D90DDD" w:rsidRPr="00BC2B60" w:rsidRDefault="00D90DDD" w:rsidP="00BC2B60">
      <w:pPr>
        <w:spacing w:line="276" w:lineRule="auto"/>
        <w:rPr>
          <w:sz w:val="24"/>
          <w:szCs w:val="24"/>
        </w:rPr>
      </w:pPr>
    </w:p>
    <w:sdt>
      <w:sdtPr>
        <w:rPr>
          <w:sz w:val="24"/>
          <w:szCs w:val="24"/>
        </w:rPr>
        <w:id w:val="-51692413"/>
        <w:docPartObj>
          <w:docPartGallery w:val="Table of Contents"/>
          <w:docPartUnique/>
        </w:docPartObj>
      </w:sdtPr>
      <w:sdtEndPr>
        <w:rPr>
          <w:rFonts w:asciiTheme="minorHAnsi" w:eastAsiaTheme="minorEastAsia" w:hAnsiTheme="minorHAnsi" w:cstheme="minorBidi"/>
          <w:i w:val="0"/>
          <w:noProof/>
          <w:color w:val="auto"/>
        </w:rPr>
      </w:sdtEndPr>
      <w:sdtContent>
        <w:p w14:paraId="738C64F4" w14:textId="2A725011" w:rsidR="000B1F7C" w:rsidRPr="00BC2B60" w:rsidRDefault="000B1F7C" w:rsidP="00BC2B60">
          <w:pPr>
            <w:pStyle w:val="TOCHeading"/>
            <w:rPr>
              <w:sz w:val="24"/>
              <w:szCs w:val="24"/>
            </w:rPr>
          </w:pPr>
          <w:r w:rsidRPr="00BC2B60">
            <w:rPr>
              <w:sz w:val="24"/>
              <w:szCs w:val="24"/>
            </w:rPr>
            <w:t>Table of Contents</w:t>
          </w:r>
        </w:p>
        <w:p w14:paraId="25539BDC" w14:textId="1B4E70AC" w:rsidR="00977058" w:rsidRPr="00BC2B60" w:rsidRDefault="000B1F7C" w:rsidP="00BC2B60">
          <w:pPr>
            <w:pStyle w:val="TOC1"/>
            <w:tabs>
              <w:tab w:val="right" w:leader="dot" w:pos="10070"/>
            </w:tabs>
            <w:spacing w:line="276" w:lineRule="auto"/>
            <w:rPr>
              <w:noProof/>
              <w:sz w:val="24"/>
              <w:szCs w:val="24"/>
              <w:lang w:val="en-AU" w:eastAsia="en-AU"/>
            </w:rPr>
          </w:pPr>
          <w:r w:rsidRPr="00BC2B60">
            <w:rPr>
              <w:sz w:val="24"/>
              <w:szCs w:val="24"/>
            </w:rPr>
            <w:fldChar w:fldCharType="begin"/>
          </w:r>
          <w:r w:rsidRPr="00BC2B60">
            <w:rPr>
              <w:sz w:val="24"/>
              <w:szCs w:val="24"/>
            </w:rPr>
            <w:instrText xml:space="preserve"> TOC \o "1-3" \h \z \u </w:instrText>
          </w:r>
          <w:r w:rsidRPr="00BC2B60">
            <w:rPr>
              <w:sz w:val="24"/>
              <w:szCs w:val="24"/>
            </w:rPr>
            <w:fldChar w:fldCharType="separate"/>
          </w:r>
          <w:hyperlink w:anchor="_Toc86630930" w:history="1">
            <w:r w:rsidR="00977058" w:rsidRPr="00BC2B60">
              <w:rPr>
                <w:rStyle w:val="Hyperlink"/>
                <w:noProof/>
                <w:sz w:val="24"/>
                <w:szCs w:val="24"/>
              </w:rPr>
              <w:t>Executive Summary</w:t>
            </w:r>
            <w:r w:rsidR="00977058" w:rsidRPr="00BC2B60">
              <w:rPr>
                <w:noProof/>
                <w:webHidden/>
                <w:sz w:val="24"/>
                <w:szCs w:val="24"/>
              </w:rPr>
              <w:tab/>
            </w:r>
            <w:r w:rsidR="00977058" w:rsidRPr="00BC2B60">
              <w:rPr>
                <w:noProof/>
                <w:webHidden/>
                <w:sz w:val="24"/>
                <w:szCs w:val="24"/>
              </w:rPr>
              <w:fldChar w:fldCharType="begin"/>
            </w:r>
            <w:r w:rsidR="00977058" w:rsidRPr="00BC2B60">
              <w:rPr>
                <w:noProof/>
                <w:webHidden/>
                <w:sz w:val="24"/>
                <w:szCs w:val="24"/>
              </w:rPr>
              <w:instrText xml:space="preserve"> PAGEREF _Toc86630930 \h </w:instrText>
            </w:r>
            <w:r w:rsidR="00977058" w:rsidRPr="00BC2B60">
              <w:rPr>
                <w:noProof/>
                <w:webHidden/>
                <w:sz w:val="24"/>
                <w:szCs w:val="24"/>
              </w:rPr>
            </w:r>
            <w:r w:rsidR="00977058" w:rsidRPr="00BC2B60">
              <w:rPr>
                <w:noProof/>
                <w:webHidden/>
                <w:sz w:val="24"/>
                <w:szCs w:val="24"/>
              </w:rPr>
              <w:fldChar w:fldCharType="separate"/>
            </w:r>
            <w:r w:rsidR="00EF4B8D">
              <w:rPr>
                <w:noProof/>
                <w:webHidden/>
                <w:sz w:val="24"/>
                <w:szCs w:val="24"/>
              </w:rPr>
              <w:t>1</w:t>
            </w:r>
            <w:r w:rsidR="00977058" w:rsidRPr="00BC2B60">
              <w:rPr>
                <w:noProof/>
                <w:webHidden/>
                <w:sz w:val="24"/>
                <w:szCs w:val="24"/>
              </w:rPr>
              <w:fldChar w:fldCharType="end"/>
            </w:r>
          </w:hyperlink>
        </w:p>
        <w:p w14:paraId="138F1F0A" w14:textId="4780E6B1" w:rsidR="00977058" w:rsidRPr="00BC2B60" w:rsidRDefault="00977058" w:rsidP="00BC2B60">
          <w:pPr>
            <w:pStyle w:val="TOC1"/>
            <w:tabs>
              <w:tab w:val="right" w:leader="dot" w:pos="10070"/>
            </w:tabs>
            <w:spacing w:line="276" w:lineRule="auto"/>
            <w:rPr>
              <w:noProof/>
              <w:sz w:val="24"/>
              <w:szCs w:val="24"/>
              <w:lang w:val="en-AU" w:eastAsia="en-AU"/>
            </w:rPr>
          </w:pPr>
          <w:hyperlink w:anchor="_Toc86630931" w:history="1">
            <w:r w:rsidRPr="00BC2B60">
              <w:rPr>
                <w:rStyle w:val="Hyperlink"/>
                <w:noProof/>
                <w:sz w:val="24"/>
                <w:szCs w:val="24"/>
              </w:rPr>
              <w:t>Introduction</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_Toc86630931 \h </w:instrText>
            </w:r>
            <w:r w:rsidRPr="00BC2B60">
              <w:rPr>
                <w:noProof/>
                <w:webHidden/>
                <w:sz w:val="24"/>
                <w:szCs w:val="24"/>
              </w:rPr>
            </w:r>
            <w:r w:rsidRPr="00BC2B60">
              <w:rPr>
                <w:noProof/>
                <w:webHidden/>
                <w:sz w:val="24"/>
                <w:szCs w:val="24"/>
              </w:rPr>
              <w:fldChar w:fldCharType="separate"/>
            </w:r>
            <w:r w:rsidR="00EF4B8D">
              <w:rPr>
                <w:noProof/>
                <w:webHidden/>
                <w:sz w:val="24"/>
                <w:szCs w:val="24"/>
              </w:rPr>
              <w:t>3</w:t>
            </w:r>
            <w:r w:rsidRPr="00BC2B60">
              <w:rPr>
                <w:noProof/>
                <w:webHidden/>
                <w:sz w:val="24"/>
                <w:szCs w:val="24"/>
              </w:rPr>
              <w:fldChar w:fldCharType="end"/>
            </w:r>
          </w:hyperlink>
        </w:p>
        <w:p w14:paraId="74A68D7C" w14:textId="3660E6BF" w:rsidR="00977058" w:rsidRPr="00BC2B60" w:rsidRDefault="00977058" w:rsidP="00BC2B60">
          <w:pPr>
            <w:pStyle w:val="TOC1"/>
            <w:tabs>
              <w:tab w:val="right" w:leader="dot" w:pos="10070"/>
            </w:tabs>
            <w:spacing w:line="276" w:lineRule="auto"/>
            <w:rPr>
              <w:noProof/>
              <w:sz w:val="24"/>
              <w:szCs w:val="24"/>
              <w:lang w:val="en-AU" w:eastAsia="en-AU"/>
            </w:rPr>
          </w:pPr>
          <w:hyperlink w:anchor="_Toc86630932" w:history="1">
            <w:r w:rsidRPr="00BC2B60">
              <w:rPr>
                <w:rStyle w:val="Hyperlink"/>
                <w:noProof/>
                <w:sz w:val="24"/>
                <w:szCs w:val="24"/>
              </w:rPr>
              <w:t>Basic Goal</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_Toc86630932 \h </w:instrText>
            </w:r>
            <w:r w:rsidRPr="00BC2B60">
              <w:rPr>
                <w:noProof/>
                <w:webHidden/>
                <w:sz w:val="24"/>
                <w:szCs w:val="24"/>
              </w:rPr>
            </w:r>
            <w:r w:rsidRPr="00BC2B60">
              <w:rPr>
                <w:noProof/>
                <w:webHidden/>
                <w:sz w:val="24"/>
                <w:szCs w:val="24"/>
              </w:rPr>
              <w:fldChar w:fldCharType="separate"/>
            </w:r>
            <w:r w:rsidR="00EF4B8D">
              <w:rPr>
                <w:noProof/>
                <w:webHidden/>
                <w:sz w:val="24"/>
                <w:szCs w:val="24"/>
              </w:rPr>
              <w:t>3</w:t>
            </w:r>
            <w:r w:rsidRPr="00BC2B60">
              <w:rPr>
                <w:noProof/>
                <w:webHidden/>
                <w:sz w:val="24"/>
                <w:szCs w:val="24"/>
              </w:rPr>
              <w:fldChar w:fldCharType="end"/>
            </w:r>
          </w:hyperlink>
        </w:p>
        <w:p w14:paraId="348EB97F" w14:textId="7495098B" w:rsidR="00977058" w:rsidRPr="00BC2B60" w:rsidRDefault="00977058" w:rsidP="00BC2B60">
          <w:pPr>
            <w:pStyle w:val="TOC2"/>
            <w:tabs>
              <w:tab w:val="right" w:leader="dot" w:pos="10070"/>
            </w:tabs>
            <w:spacing w:line="276" w:lineRule="auto"/>
            <w:rPr>
              <w:noProof/>
              <w:sz w:val="24"/>
              <w:szCs w:val="24"/>
              <w:lang w:val="en-AU" w:eastAsia="en-AU"/>
            </w:rPr>
          </w:pPr>
          <w:hyperlink w:anchor="_Toc86630933" w:history="1">
            <w:r w:rsidRPr="00BC2B60">
              <w:rPr>
                <w:rStyle w:val="Hyperlink"/>
                <w:noProof/>
                <w:sz w:val="24"/>
                <w:szCs w:val="24"/>
              </w:rPr>
              <w:t>Solving Logic</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_Toc86630933 \h </w:instrText>
            </w:r>
            <w:r w:rsidRPr="00BC2B60">
              <w:rPr>
                <w:noProof/>
                <w:webHidden/>
                <w:sz w:val="24"/>
                <w:szCs w:val="24"/>
              </w:rPr>
            </w:r>
            <w:r w:rsidRPr="00BC2B60">
              <w:rPr>
                <w:noProof/>
                <w:webHidden/>
                <w:sz w:val="24"/>
                <w:szCs w:val="24"/>
              </w:rPr>
              <w:fldChar w:fldCharType="separate"/>
            </w:r>
            <w:r w:rsidR="00EF4B8D">
              <w:rPr>
                <w:noProof/>
                <w:webHidden/>
                <w:sz w:val="24"/>
                <w:szCs w:val="24"/>
              </w:rPr>
              <w:t>5</w:t>
            </w:r>
            <w:r w:rsidRPr="00BC2B60">
              <w:rPr>
                <w:noProof/>
                <w:webHidden/>
                <w:sz w:val="24"/>
                <w:szCs w:val="24"/>
              </w:rPr>
              <w:fldChar w:fldCharType="end"/>
            </w:r>
          </w:hyperlink>
        </w:p>
        <w:p w14:paraId="626F02E5" w14:textId="440E544A" w:rsidR="00977058" w:rsidRPr="00BC2B60" w:rsidRDefault="00977058" w:rsidP="00BC2B60">
          <w:pPr>
            <w:pStyle w:val="TOC2"/>
            <w:tabs>
              <w:tab w:val="right" w:leader="dot" w:pos="10070"/>
            </w:tabs>
            <w:spacing w:line="276" w:lineRule="auto"/>
            <w:rPr>
              <w:noProof/>
              <w:sz w:val="24"/>
              <w:szCs w:val="24"/>
              <w:lang w:val="en-AU" w:eastAsia="en-AU"/>
            </w:rPr>
          </w:pPr>
          <w:hyperlink w:anchor="_Toc86630934" w:history="1">
            <w:r w:rsidRPr="00BC2B60">
              <w:rPr>
                <w:rStyle w:val="Hyperlink"/>
                <w:noProof/>
                <w:sz w:val="24"/>
                <w:szCs w:val="24"/>
              </w:rPr>
              <w:t>Solution</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_Toc86630934 \h </w:instrText>
            </w:r>
            <w:r w:rsidRPr="00BC2B60">
              <w:rPr>
                <w:noProof/>
                <w:webHidden/>
                <w:sz w:val="24"/>
                <w:szCs w:val="24"/>
              </w:rPr>
            </w:r>
            <w:r w:rsidRPr="00BC2B60">
              <w:rPr>
                <w:noProof/>
                <w:webHidden/>
                <w:sz w:val="24"/>
                <w:szCs w:val="24"/>
              </w:rPr>
              <w:fldChar w:fldCharType="separate"/>
            </w:r>
            <w:r w:rsidR="00EF4B8D">
              <w:rPr>
                <w:noProof/>
                <w:webHidden/>
                <w:sz w:val="24"/>
                <w:szCs w:val="24"/>
              </w:rPr>
              <w:t>5</w:t>
            </w:r>
            <w:r w:rsidRPr="00BC2B60">
              <w:rPr>
                <w:noProof/>
                <w:webHidden/>
                <w:sz w:val="24"/>
                <w:szCs w:val="24"/>
              </w:rPr>
              <w:fldChar w:fldCharType="end"/>
            </w:r>
          </w:hyperlink>
        </w:p>
        <w:p w14:paraId="57CEE926" w14:textId="2E34E099" w:rsidR="00977058" w:rsidRPr="00BC2B60" w:rsidRDefault="00977058" w:rsidP="00BC2B60">
          <w:pPr>
            <w:pStyle w:val="TOC1"/>
            <w:tabs>
              <w:tab w:val="right" w:leader="dot" w:pos="10070"/>
            </w:tabs>
            <w:spacing w:line="276" w:lineRule="auto"/>
            <w:rPr>
              <w:noProof/>
              <w:sz w:val="24"/>
              <w:szCs w:val="24"/>
              <w:lang w:val="en-AU" w:eastAsia="en-AU"/>
            </w:rPr>
          </w:pPr>
          <w:hyperlink w:anchor="_Toc86630935" w:history="1">
            <w:r w:rsidRPr="00BC2B60">
              <w:rPr>
                <w:rStyle w:val="Hyperlink"/>
                <w:noProof/>
                <w:sz w:val="24"/>
                <w:szCs w:val="24"/>
              </w:rPr>
              <w:t>First Additional Goal</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_Toc86630935 \h </w:instrText>
            </w:r>
            <w:r w:rsidRPr="00BC2B60">
              <w:rPr>
                <w:noProof/>
                <w:webHidden/>
                <w:sz w:val="24"/>
                <w:szCs w:val="24"/>
              </w:rPr>
            </w:r>
            <w:r w:rsidRPr="00BC2B60">
              <w:rPr>
                <w:noProof/>
                <w:webHidden/>
                <w:sz w:val="24"/>
                <w:szCs w:val="24"/>
              </w:rPr>
              <w:fldChar w:fldCharType="separate"/>
            </w:r>
            <w:r w:rsidR="00EF4B8D">
              <w:rPr>
                <w:noProof/>
                <w:webHidden/>
                <w:sz w:val="24"/>
                <w:szCs w:val="24"/>
              </w:rPr>
              <w:t>10</w:t>
            </w:r>
            <w:r w:rsidRPr="00BC2B60">
              <w:rPr>
                <w:noProof/>
                <w:webHidden/>
                <w:sz w:val="24"/>
                <w:szCs w:val="24"/>
              </w:rPr>
              <w:fldChar w:fldCharType="end"/>
            </w:r>
          </w:hyperlink>
        </w:p>
        <w:p w14:paraId="37D34E77" w14:textId="35DAFF4E" w:rsidR="00977058" w:rsidRPr="00BC2B60" w:rsidRDefault="00977058" w:rsidP="00BC2B60">
          <w:pPr>
            <w:pStyle w:val="TOC2"/>
            <w:tabs>
              <w:tab w:val="right" w:leader="dot" w:pos="10070"/>
            </w:tabs>
            <w:spacing w:line="276" w:lineRule="auto"/>
            <w:rPr>
              <w:noProof/>
              <w:sz w:val="24"/>
              <w:szCs w:val="24"/>
              <w:lang w:val="en-AU" w:eastAsia="en-AU"/>
            </w:rPr>
          </w:pPr>
          <w:hyperlink w:anchor="_Toc86630936" w:history="1">
            <w:r w:rsidRPr="00BC2B60">
              <w:rPr>
                <w:rStyle w:val="Hyperlink"/>
                <w:noProof/>
                <w:sz w:val="24"/>
                <w:szCs w:val="24"/>
              </w:rPr>
              <w:t>Definition and Solving Logic</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_Toc86630936 \h </w:instrText>
            </w:r>
            <w:r w:rsidRPr="00BC2B60">
              <w:rPr>
                <w:noProof/>
                <w:webHidden/>
                <w:sz w:val="24"/>
                <w:szCs w:val="24"/>
              </w:rPr>
            </w:r>
            <w:r w:rsidRPr="00BC2B60">
              <w:rPr>
                <w:noProof/>
                <w:webHidden/>
                <w:sz w:val="24"/>
                <w:szCs w:val="24"/>
              </w:rPr>
              <w:fldChar w:fldCharType="separate"/>
            </w:r>
            <w:r w:rsidR="00EF4B8D">
              <w:rPr>
                <w:noProof/>
                <w:webHidden/>
                <w:sz w:val="24"/>
                <w:szCs w:val="24"/>
              </w:rPr>
              <w:t>11</w:t>
            </w:r>
            <w:r w:rsidRPr="00BC2B60">
              <w:rPr>
                <w:noProof/>
                <w:webHidden/>
                <w:sz w:val="24"/>
                <w:szCs w:val="24"/>
              </w:rPr>
              <w:fldChar w:fldCharType="end"/>
            </w:r>
          </w:hyperlink>
        </w:p>
        <w:p w14:paraId="40760824" w14:textId="5044624B" w:rsidR="00977058" w:rsidRPr="00BC2B60" w:rsidRDefault="00977058" w:rsidP="00BC2B60">
          <w:pPr>
            <w:pStyle w:val="TOC2"/>
            <w:tabs>
              <w:tab w:val="right" w:leader="dot" w:pos="10070"/>
            </w:tabs>
            <w:spacing w:line="276" w:lineRule="auto"/>
            <w:rPr>
              <w:noProof/>
              <w:sz w:val="24"/>
              <w:szCs w:val="24"/>
              <w:lang w:val="en-AU" w:eastAsia="en-AU"/>
            </w:rPr>
          </w:pPr>
          <w:hyperlink w:anchor="_Toc86630937" w:history="1">
            <w:r w:rsidRPr="00BC2B60">
              <w:rPr>
                <w:rStyle w:val="Hyperlink"/>
                <w:noProof/>
                <w:sz w:val="24"/>
                <w:szCs w:val="24"/>
              </w:rPr>
              <w:t>Solution</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_Toc86630937 \h </w:instrText>
            </w:r>
            <w:r w:rsidRPr="00BC2B60">
              <w:rPr>
                <w:noProof/>
                <w:webHidden/>
                <w:sz w:val="24"/>
                <w:szCs w:val="24"/>
              </w:rPr>
            </w:r>
            <w:r w:rsidRPr="00BC2B60">
              <w:rPr>
                <w:noProof/>
                <w:webHidden/>
                <w:sz w:val="24"/>
                <w:szCs w:val="24"/>
              </w:rPr>
              <w:fldChar w:fldCharType="separate"/>
            </w:r>
            <w:r w:rsidR="00EF4B8D">
              <w:rPr>
                <w:noProof/>
                <w:webHidden/>
                <w:sz w:val="24"/>
                <w:szCs w:val="24"/>
              </w:rPr>
              <w:t>11</w:t>
            </w:r>
            <w:r w:rsidRPr="00BC2B60">
              <w:rPr>
                <w:noProof/>
                <w:webHidden/>
                <w:sz w:val="24"/>
                <w:szCs w:val="24"/>
              </w:rPr>
              <w:fldChar w:fldCharType="end"/>
            </w:r>
          </w:hyperlink>
        </w:p>
        <w:p w14:paraId="0B232FE9" w14:textId="28959006" w:rsidR="00977058" w:rsidRPr="00BC2B60" w:rsidRDefault="00977058" w:rsidP="00BC2B60">
          <w:pPr>
            <w:pStyle w:val="TOC1"/>
            <w:tabs>
              <w:tab w:val="right" w:leader="dot" w:pos="10070"/>
            </w:tabs>
            <w:spacing w:line="276" w:lineRule="auto"/>
            <w:rPr>
              <w:noProof/>
              <w:sz w:val="24"/>
              <w:szCs w:val="24"/>
              <w:lang w:val="en-AU" w:eastAsia="en-AU"/>
            </w:rPr>
          </w:pPr>
          <w:hyperlink w:anchor="_Toc86630938" w:history="1">
            <w:r w:rsidRPr="00BC2B60">
              <w:rPr>
                <w:rStyle w:val="Hyperlink"/>
                <w:noProof/>
                <w:sz w:val="24"/>
                <w:szCs w:val="24"/>
              </w:rPr>
              <w:t>Second Additional Goal</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_Toc86630938 \h </w:instrText>
            </w:r>
            <w:r w:rsidRPr="00BC2B60">
              <w:rPr>
                <w:noProof/>
                <w:webHidden/>
                <w:sz w:val="24"/>
                <w:szCs w:val="24"/>
              </w:rPr>
            </w:r>
            <w:r w:rsidRPr="00BC2B60">
              <w:rPr>
                <w:noProof/>
                <w:webHidden/>
                <w:sz w:val="24"/>
                <w:szCs w:val="24"/>
              </w:rPr>
              <w:fldChar w:fldCharType="separate"/>
            </w:r>
            <w:r w:rsidR="00EF4B8D">
              <w:rPr>
                <w:noProof/>
                <w:webHidden/>
                <w:sz w:val="24"/>
                <w:szCs w:val="24"/>
              </w:rPr>
              <w:t>14</w:t>
            </w:r>
            <w:r w:rsidRPr="00BC2B60">
              <w:rPr>
                <w:noProof/>
                <w:webHidden/>
                <w:sz w:val="24"/>
                <w:szCs w:val="24"/>
              </w:rPr>
              <w:fldChar w:fldCharType="end"/>
            </w:r>
          </w:hyperlink>
        </w:p>
        <w:p w14:paraId="5FF1C786" w14:textId="317B6ACD" w:rsidR="00977058" w:rsidRPr="00BC2B60" w:rsidRDefault="00977058" w:rsidP="00BC2B60">
          <w:pPr>
            <w:pStyle w:val="TOC2"/>
            <w:tabs>
              <w:tab w:val="right" w:leader="dot" w:pos="10070"/>
            </w:tabs>
            <w:spacing w:line="276" w:lineRule="auto"/>
            <w:rPr>
              <w:noProof/>
              <w:sz w:val="24"/>
              <w:szCs w:val="24"/>
              <w:lang w:val="en-AU" w:eastAsia="en-AU"/>
            </w:rPr>
          </w:pPr>
          <w:hyperlink w:anchor="_Toc86630939" w:history="1">
            <w:r w:rsidRPr="00BC2B60">
              <w:rPr>
                <w:rStyle w:val="Hyperlink"/>
                <w:noProof/>
                <w:sz w:val="24"/>
                <w:szCs w:val="24"/>
              </w:rPr>
              <w:t>Definition and Solving Logic</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_Toc86630939 \h </w:instrText>
            </w:r>
            <w:r w:rsidRPr="00BC2B60">
              <w:rPr>
                <w:noProof/>
                <w:webHidden/>
                <w:sz w:val="24"/>
                <w:szCs w:val="24"/>
              </w:rPr>
            </w:r>
            <w:r w:rsidRPr="00BC2B60">
              <w:rPr>
                <w:noProof/>
                <w:webHidden/>
                <w:sz w:val="24"/>
                <w:szCs w:val="24"/>
              </w:rPr>
              <w:fldChar w:fldCharType="separate"/>
            </w:r>
            <w:r w:rsidR="00EF4B8D">
              <w:rPr>
                <w:noProof/>
                <w:webHidden/>
                <w:sz w:val="24"/>
                <w:szCs w:val="24"/>
              </w:rPr>
              <w:t>14</w:t>
            </w:r>
            <w:r w:rsidRPr="00BC2B60">
              <w:rPr>
                <w:noProof/>
                <w:webHidden/>
                <w:sz w:val="24"/>
                <w:szCs w:val="24"/>
              </w:rPr>
              <w:fldChar w:fldCharType="end"/>
            </w:r>
          </w:hyperlink>
        </w:p>
        <w:p w14:paraId="59803D44" w14:textId="7D28E518" w:rsidR="00977058" w:rsidRPr="00BC2B60" w:rsidRDefault="00977058" w:rsidP="00BC2B60">
          <w:pPr>
            <w:pStyle w:val="TOC2"/>
            <w:tabs>
              <w:tab w:val="right" w:leader="dot" w:pos="10070"/>
            </w:tabs>
            <w:spacing w:line="276" w:lineRule="auto"/>
            <w:rPr>
              <w:noProof/>
              <w:sz w:val="24"/>
              <w:szCs w:val="24"/>
              <w:lang w:val="en-AU" w:eastAsia="en-AU"/>
            </w:rPr>
          </w:pPr>
          <w:hyperlink w:anchor="_Toc86630940" w:history="1">
            <w:r w:rsidRPr="00BC2B60">
              <w:rPr>
                <w:rStyle w:val="Hyperlink"/>
                <w:noProof/>
                <w:sz w:val="24"/>
                <w:szCs w:val="24"/>
              </w:rPr>
              <w:t>Solution</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_Toc86630940 \h </w:instrText>
            </w:r>
            <w:r w:rsidRPr="00BC2B60">
              <w:rPr>
                <w:noProof/>
                <w:webHidden/>
                <w:sz w:val="24"/>
                <w:szCs w:val="24"/>
              </w:rPr>
            </w:r>
            <w:r w:rsidRPr="00BC2B60">
              <w:rPr>
                <w:noProof/>
                <w:webHidden/>
                <w:sz w:val="24"/>
                <w:szCs w:val="24"/>
              </w:rPr>
              <w:fldChar w:fldCharType="separate"/>
            </w:r>
            <w:r w:rsidR="00EF4B8D">
              <w:rPr>
                <w:noProof/>
                <w:webHidden/>
                <w:sz w:val="24"/>
                <w:szCs w:val="24"/>
              </w:rPr>
              <w:t>15</w:t>
            </w:r>
            <w:r w:rsidRPr="00BC2B60">
              <w:rPr>
                <w:noProof/>
                <w:webHidden/>
                <w:sz w:val="24"/>
                <w:szCs w:val="24"/>
              </w:rPr>
              <w:fldChar w:fldCharType="end"/>
            </w:r>
          </w:hyperlink>
        </w:p>
        <w:p w14:paraId="27BB2E86" w14:textId="3958A472" w:rsidR="00977058" w:rsidRPr="00BC2B60" w:rsidRDefault="00977058" w:rsidP="00BC2B60">
          <w:pPr>
            <w:pStyle w:val="TOC1"/>
            <w:tabs>
              <w:tab w:val="right" w:leader="dot" w:pos="10070"/>
            </w:tabs>
            <w:spacing w:line="276" w:lineRule="auto"/>
            <w:rPr>
              <w:noProof/>
              <w:sz w:val="24"/>
              <w:szCs w:val="24"/>
              <w:lang w:val="en-AU" w:eastAsia="en-AU"/>
            </w:rPr>
          </w:pPr>
          <w:hyperlink w:anchor="_Toc86630941" w:history="1">
            <w:r w:rsidRPr="00BC2B60">
              <w:rPr>
                <w:rStyle w:val="Hyperlink"/>
                <w:noProof/>
                <w:sz w:val="24"/>
                <w:szCs w:val="24"/>
              </w:rPr>
              <w:t>Conclusion</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_Toc86630941 \h </w:instrText>
            </w:r>
            <w:r w:rsidRPr="00BC2B60">
              <w:rPr>
                <w:noProof/>
                <w:webHidden/>
                <w:sz w:val="24"/>
                <w:szCs w:val="24"/>
              </w:rPr>
            </w:r>
            <w:r w:rsidRPr="00BC2B60">
              <w:rPr>
                <w:noProof/>
                <w:webHidden/>
                <w:sz w:val="24"/>
                <w:szCs w:val="24"/>
              </w:rPr>
              <w:fldChar w:fldCharType="separate"/>
            </w:r>
            <w:r w:rsidR="00EF4B8D">
              <w:rPr>
                <w:noProof/>
                <w:webHidden/>
                <w:sz w:val="24"/>
                <w:szCs w:val="24"/>
              </w:rPr>
              <w:t>18</w:t>
            </w:r>
            <w:r w:rsidRPr="00BC2B60">
              <w:rPr>
                <w:noProof/>
                <w:webHidden/>
                <w:sz w:val="24"/>
                <w:szCs w:val="24"/>
              </w:rPr>
              <w:fldChar w:fldCharType="end"/>
            </w:r>
          </w:hyperlink>
        </w:p>
        <w:p w14:paraId="52F495D5" w14:textId="393FD03E" w:rsidR="00977058" w:rsidRPr="00BC2B60" w:rsidRDefault="00977058" w:rsidP="00BC2B60">
          <w:pPr>
            <w:pStyle w:val="TOC1"/>
            <w:tabs>
              <w:tab w:val="right" w:leader="dot" w:pos="10070"/>
            </w:tabs>
            <w:spacing w:line="276" w:lineRule="auto"/>
            <w:rPr>
              <w:noProof/>
              <w:sz w:val="24"/>
              <w:szCs w:val="24"/>
              <w:lang w:val="en-AU" w:eastAsia="en-AU"/>
            </w:rPr>
          </w:pPr>
          <w:hyperlink w:anchor="_Toc86630942" w:history="1">
            <w:r w:rsidRPr="00BC2B60">
              <w:rPr>
                <w:rStyle w:val="Hyperlink"/>
                <w:noProof/>
                <w:sz w:val="24"/>
                <w:szCs w:val="24"/>
              </w:rPr>
              <w:t>References</w:t>
            </w:r>
            <w:r w:rsidRPr="00BC2B60">
              <w:rPr>
                <w:noProof/>
                <w:webHidden/>
                <w:sz w:val="24"/>
                <w:szCs w:val="24"/>
              </w:rPr>
              <w:tab/>
            </w:r>
            <w:r w:rsidRPr="00BC2B60">
              <w:rPr>
                <w:noProof/>
                <w:webHidden/>
                <w:sz w:val="24"/>
                <w:szCs w:val="24"/>
              </w:rPr>
              <w:fldChar w:fldCharType="begin"/>
            </w:r>
            <w:r w:rsidRPr="00BC2B60">
              <w:rPr>
                <w:noProof/>
                <w:webHidden/>
                <w:sz w:val="24"/>
                <w:szCs w:val="24"/>
              </w:rPr>
              <w:instrText xml:space="preserve"> PAGEREF _Toc86630942 \h </w:instrText>
            </w:r>
            <w:r w:rsidRPr="00BC2B60">
              <w:rPr>
                <w:noProof/>
                <w:webHidden/>
                <w:sz w:val="24"/>
                <w:szCs w:val="24"/>
              </w:rPr>
            </w:r>
            <w:r w:rsidRPr="00BC2B60">
              <w:rPr>
                <w:noProof/>
                <w:webHidden/>
                <w:sz w:val="24"/>
                <w:szCs w:val="24"/>
              </w:rPr>
              <w:fldChar w:fldCharType="separate"/>
            </w:r>
            <w:r w:rsidR="00EF4B8D">
              <w:rPr>
                <w:noProof/>
                <w:webHidden/>
                <w:sz w:val="24"/>
                <w:szCs w:val="24"/>
              </w:rPr>
              <w:t>18</w:t>
            </w:r>
            <w:r w:rsidRPr="00BC2B60">
              <w:rPr>
                <w:noProof/>
                <w:webHidden/>
                <w:sz w:val="24"/>
                <w:szCs w:val="24"/>
              </w:rPr>
              <w:fldChar w:fldCharType="end"/>
            </w:r>
          </w:hyperlink>
        </w:p>
        <w:p w14:paraId="6C09C718" w14:textId="0C24ED57" w:rsidR="000B1F7C" w:rsidRPr="00BC2B60" w:rsidRDefault="000B1F7C" w:rsidP="00BC2B60">
          <w:pPr>
            <w:spacing w:line="276" w:lineRule="auto"/>
            <w:rPr>
              <w:sz w:val="24"/>
              <w:szCs w:val="24"/>
            </w:rPr>
          </w:pPr>
          <w:r w:rsidRPr="00BC2B60">
            <w:rPr>
              <w:b/>
              <w:bCs/>
              <w:noProof/>
              <w:sz w:val="24"/>
              <w:szCs w:val="24"/>
            </w:rPr>
            <w:fldChar w:fldCharType="end"/>
          </w:r>
        </w:p>
      </w:sdtContent>
    </w:sdt>
    <w:p w14:paraId="051DEBF2" w14:textId="71F1F431" w:rsidR="000B1F7C" w:rsidRDefault="000B1F7C" w:rsidP="00BC2B60">
      <w:pPr>
        <w:spacing w:line="276" w:lineRule="auto"/>
        <w:rPr>
          <w:sz w:val="24"/>
          <w:szCs w:val="24"/>
        </w:rPr>
      </w:pPr>
    </w:p>
    <w:p w14:paraId="6A31EDFD" w14:textId="1883FC39" w:rsidR="00D90DDD" w:rsidRDefault="00D90DDD" w:rsidP="00BC2B60">
      <w:pPr>
        <w:spacing w:line="276" w:lineRule="auto"/>
        <w:rPr>
          <w:sz w:val="24"/>
          <w:szCs w:val="24"/>
        </w:rPr>
      </w:pPr>
    </w:p>
    <w:p w14:paraId="1A6FCD1C" w14:textId="09AE1E6E" w:rsidR="00D90DDD" w:rsidRDefault="00D90DDD" w:rsidP="00BC2B60">
      <w:pPr>
        <w:spacing w:line="276" w:lineRule="auto"/>
        <w:rPr>
          <w:sz w:val="24"/>
          <w:szCs w:val="24"/>
        </w:rPr>
      </w:pPr>
    </w:p>
    <w:p w14:paraId="77D21775" w14:textId="12667C23" w:rsidR="00D90DDD" w:rsidRDefault="00D90DDD" w:rsidP="00BC2B60">
      <w:pPr>
        <w:spacing w:line="276" w:lineRule="auto"/>
        <w:rPr>
          <w:sz w:val="24"/>
          <w:szCs w:val="24"/>
        </w:rPr>
      </w:pPr>
    </w:p>
    <w:p w14:paraId="00B4FFFE" w14:textId="5DD70AE3" w:rsidR="00D90DDD" w:rsidRDefault="00D90DDD" w:rsidP="00BC2B60">
      <w:pPr>
        <w:spacing w:line="276" w:lineRule="auto"/>
        <w:rPr>
          <w:sz w:val="24"/>
          <w:szCs w:val="24"/>
        </w:rPr>
      </w:pPr>
    </w:p>
    <w:p w14:paraId="1DC988D9" w14:textId="379F643D" w:rsidR="00D90DDD" w:rsidRDefault="00D90DDD" w:rsidP="00BC2B60">
      <w:pPr>
        <w:spacing w:line="276" w:lineRule="auto"/>
        <w:rPr>
          <w:sz w:val="24"/>
          <w:szCs w:val="24"/>
        </w:rPr>
      </w:pPr>
    </w:p>
    <w:p w14:paraId="78D55871" w14:textId="0C0AC70B" w:rsidR="00D90DDD" w:rsidRDefault="00D90DDD" w:rsidP="00BC2B60">
      <w:pPr>
        <w:spacing w:line="276" w:lineRule="auto"/>
        <w:rPr>
          <w:sz w:val="24"/>
          <w:szCs w:val="24"/>
        </w:rPr>
      </w:pPr>
    </w:p>
    <w:p w14:paraId="14829A96" w14:textId="559A9F46" w:rsidR="00D90DDD" w:rsidRDefault="00D90DDD" w:rsidP="00BC2B60">
      <w:pPr>
        <w:spacing w:line="276" w:lineRule="auto"/>
        <w:rPr>
          <w:sz w:val="24"/>
          <w:szCs w:val="24"/>
        </w:rPr>
      </w:pPr>
    </w:p>
    <w:p w14:paraId="27DD17A6" w14:textId="4974AFDA" w:rsidR="00D90DDD" w:rsidRDefault="00D90DDD" w:rsidP="00BC2B60">
      <w:pPr>
        <w:spacing w:line="276" w:lineRule="auto"/>
        <w:rPr>
          <w:sz w:val="24"/>
          <w:szCs w:val="24"/>
        </w:rPr>
      </w:pPr>
    </w:p>
    <w:p w14:paraId="1C8B121E" w14:textId="4689FBC2" w:rsidR="00D90DDD" w:rsidRDefault="00D90DDD" w:rsidP="00BC2B60">
      <w:pPr>
        <w:spacing w:line="276" w:lineRule="auto"/>
        <w:rPr>
          <w:sz w:val="24"/>
          <w:szCs w:val="24"/>
        </w:rPr>
      </w:pPr>
    </w:p>
    <w:p w14:paraId="6A957243" w14:textId="7FB22192" w:rsidR="00190F29" w:rsidRPr="00BC2B60" w:rsidRDefault="00190F29" w:rsidP="00BC2B60">
      <w:pPr>
        <w:pStyle w:val="Heading1"/>
        <w:spacing w:line="276" w:lineRule="auto"/>
        <w:rPr>
          <w:sz w:val="24"/>
          <w:szCs w:val="24"/>
        </w:rPr>
      </w:pPr>
      <w:bookmarkStart w:id="1" w:name="_Toc86630931"/>
      <w:r w:rsidRPr="00BC2B60">
        <w:rPr>
          <w:sz w:val="24"/>
          <w:szCs w:val="24"/>
        </w:rPr>
        <w:lastRenderedPageBreak/>
        <w:t>Introduction</w:t>
      </w:r>
      <w:bookmarkEnd w:id="1"/>
    </w:p>
    <w:p w14:paraId="61FD107F" w14:textId="453B1EE6" w:rsidR="007F53DC" w:rsidRPr="00BC2B60" w:rsidRDefault="00EB5EA3" w:rsidP="00BC2B60">
      <w:pPr>
        <w:spacing w:line="276" w:lineRule="auto"/>
        <w:jc w:val="both"/>
        <w:rPr>
          <w:sz w:val="24"/>
          <w:szCs w:val="24"/>
        </w:rPr>
      </w:pPr>
      <w:r w:rsidRPr="00BC2B60">
        <w:rPr>
          <w:sz w:val="24"/>
          <w:szCs w:val="24"/>
        </w:rPr>
        <w:t xml:space="preserve">The company would like to know their </w:t>
      </w:r>
      <w:r w:rsidR="0095574D" w:rsidRPr="00BC2B60">
        <w:rPr>
          <w:sz w:val="24"/>
          <w:szCs w:val="24"/>
        </w:rPr>
        <w:t>customer satisfaction</w:t>
      </w:r>
      <w:r w:rsidR="00E22242" w:rsidRPr="00BC2B60">
        <w:rPr>
          <w:sz w:val="24"/>
          <w:szCs w:val="24"/>
        </w:rPr>
        <w:t xml:space="preserve"> trend</w:t>
      </w:r>
      <w:r w:rsidR="0095574D" w:rsidRPr="00BC2B60">
        <w:rPr>
          <w:sz w:val="24"/>
          <w:szCs w:val="24"/>
        </w:rPr>
        <w:t xml:space="preserve"> over the 2 years period</w:t>
      </w:r>
      <w:r w:rsidR="007D0F04" w:rsidRPr="00BC2B60">
        <w:rPr>
          <w:sz w:val="24"/>
          <w:szCs w:val="24"/>
        </w:rPr>
        <w:t xml:space="preserve">, </w:t>
      </w:r>
      <w:r w:rsidR="0095574D" w:rsidRPr="00BC2B60">
        <w:rPr>
          <w:sz w:val="24"/>
          <w:szCs w:val="24"/>
        </w:rPr>
        <w:t xml:space="preserve">key insights which aid in decision-making </w:t>
      </w:r>
      <w:r w:rsidR="007D0F04" w:rsidRPr="00BC2B60">
        <w:rPr>
          <w:sz w:val="24"/>
          <w:szCs w:val="24"/>
        </w:rPr>
        <w:t xml:space="preserve">and maximize their </w:t>
      </w:r>
      <w:r w:rsidR="00BC2D61" w:rsidRPr="00BC2B60">
        <w:rPr>
          <w:sz w:val="24"/>
          <w:szCs w:val="24"/>
        </w:rPr>
        <w:t>sales and</w:t>
      </w:r>
      <w:r w:rsidR="00D47CC2" w:rsidRPr="00BC2B60">
        <w:rPr>
          <w:sz w:val="24"/>
          <w:szCs w:val="24"/>
        </w:rPr>
        <w:t xml:space="preserve"> boost the customer base. </w:t>
      </w:r>
    </w:p>
    <w:p w14:paraId="6BAF1CC2" w14:textId="434FE221" w:rsidR="00680170" w:rsidRPr="00BC2B60" w:rsidRDefault="00D20DD8" w:rsidP="00BC2B60">
      <w:pPr>
        <w:spacing w:line="276" w:lineRule="auto"/>
        <w:jc w:val="both"/>
        <w:rPr>
          <w:sz w:val="24"/>
          <w:szCs w:val="24"/>
        </w:rPr>
      </w:pPr>
      <w:r w:rsidRPr="00D20DD8">
        <w:rPr>
          <w:sz w:val="24"/>
          <w:szCs w:val="24"/>
        </w:rPr>
        <w:t xml:space="preserve">We </w:t>
      </w:r>
      <w:r w:rsidRPr="00D20DD8">
        <w:rPr>
          <w:sz w:val="24"/>
          <w:szCs w:val="24"/>
        </w:rPr>
        <w:t>analyzed</w:t>
      </w:r>
      <w:r w:rsidRPr="00D20DD8">
        <w:rPr>
          <w:sz w:val="24"/>
          <w:szCs w:val="24"/>
        </w:rPr>
        <w:t xml:space="preserve"> and </w:t>
      </w:r>
      <w:r w:rsidRPr="00D20DD8">
        <w:rPr>
          <w:sz w:val="24"/>
          <w:szCs w:val="24"/>
        </w:rPr>
        <w:t>visualized</w:t>
      </w:r>
      <w:r w:rsidRPr="00D20DD8">
        <w:rPr>
          <w:sz w:val="24"/>
          <w:szCs w:val="24"/>
        </w:rPr>
        <w:t xml:space="preserve"> the data provided to the company </w:t>
      </w:r>
      <w:r w:rsidR="00A0032C" w:rsidRPr="00D20DD8">
        <w:rPr>
          <w:sz w:val="24"/>
          <w:szCs w:val="24"/>
        </w:rPr>
        <w:t>for</w:t>
      </w:r>
      <w:r w:rsidRPr="00D20DD8">
        <w:rPr>
          <w:sz w:val="24"/>
          <w:szCs w:val="24"/>
        </w:rPr>
        <w:t xml:space="preserve"> them to do so. This report contains data insights based on analysis at several </w:t>
      </w:r>
      <w:r w:rsidRPr="00D20DD8">
        <w:rPr>
          <w:sz w:val="24"/>
          <w:szCs w:val="24"/>
        </w:rPr>
        <w:t>levels.</w:t>
      </w:r>
      <w:r w:rsidR="0058581B" w:rsidRPr="00BC2B60">
        <w:rPr>
          <w:sz w:val="24"/>
          <w:szCs w:val="24"/>
        </w:rPr>
        <w:t xml:space="preserve"> </w:t>
      </w:r>
      <w:r w:rsidR="001D2355" w:rsidRPr="00BC2B60">
        <w:rPr>
          <w:sz w:val="24"/>
          <w:szCs w:val="24"/>
        </w:rPr>
        <w:t>We</w:t>
      </w:r>
      <w:r w:rsidR="001D2355" w:rsidRPr="00BC2B60">
        <w:rPr>
          <w:sz w:val="24"/>
          <w:szCs w:val="24"/>
        </w:rPr>
        <w:t xml:space="preserve"> will</w:t>
      </w:r>
      <w:r w:rsidR="001D2355" w:rsidRPr="00BC2B60">
        <w:rPr>
          <w:sz w:val="24"/>
          <w:szCs w:val="24"/>
        </w:rPr>
        <w:t xml:space="preserve"> employ Apache Pig to </w:t>
      </w:r>
      <w:r w:rsidR="001D2355" w:rsidRPr="00BC2B60">
        <w:rPr>
          <w:sz w:val="24"/>
          <w:szCs w:val="24"/>
        </w:rPr>
        <w:t>analyze</w:t>
      </w:r>
      <w:r w:rsidR="001D2355" w:rsidRPr="00BC2B60">
        <w:rPr>
          <w:sz w:val="24"/>
          <w:szCs w:val="24"/>
        </w:rPr>
        <w:t xml:space="preserve"> the data in this scenario</w:t>
      </w:r>
      <w:r w:rsidR="00680170" w:rsidRPr="00BC2B60">
        <w:rPr>
          <w:sz w:val="24"/>
          <w:szCs w:val="24"/>
        </w:rPr>
        <w:t xml:space="preserve">. As it </w:t>
      </w:r>
      <w:r w:rsidR="00390A87" w:rsidRPr="00BC2B60">
        <w:rPr>
          <w:sz w:val="24"/>
          <w:szCs w:val="24"/>
        </w:rPr>
        <w:t xml:space="preserve">provides an </w:t>
      </w:r>
      <w:r w:rsidR="00680170" w:rsidRPr="00BC2B60">
        <w:rPr>
          <w:sz w:val="24"/>
          <w:szCs w:val="24"/>
        </w:rPr>
        <w:t xml:space="preserve">alternative to </w:t>
      </w:r>
      <w:r w:rsidR="00390A87" w:rsidRPr="00BC2B60">
        <w:rPr>
          <w:sz w:val="24"/>
          <w:szCs w:val="24"/>
        </w:rPr>
        <w:t>writing</w:t>
      </w:r>
      <w:r w:rsidR="00680170" w:rsidRPr="00BC2B60">
        <w:rPr>
          <w:sz w:val="24"/>
          <w:szCs w:val="24"/>
        </w:rPr>
        <w:t xml:space="preserve"> low-level MapReduce Code and </w:t>
      </w:r>
      <w:r w:rsidR="003E58F9" w:rsidRPr="00BC2B60">
        <w:rPr>
          <w:sz w:val="24"/>
          <w:szCs w:val="24"/>
        </w:rPr>
        <w:t>is widely</w:t>
      </w:r>
      <w:r w:rsidR="00680170" w:rsidRPr="00BC2B60">
        <w:rPr>
          <w:sz w:val="24"/>
          <w:szCs w:val="24"/>
        </w:rPr>
        <w:t xml:space="preserve"> used for data processing (ETL). Apache Pig consists of several features which enables advanced data analysis and processing. Pig Latin code will be used for coding since Pig understands Pig Latin code to construct MapReduce tasks, which are subsequently sent to the Hadoop cluster. Furthermore, we can run Pig Latin Scripts from the terminal, and the code is reusable.</w:t>
      </w:r>
    </w:p>
    <w:p w14:paraId="5C63711C" w14:textId="0A6090BA" w:rsidR="001D00C6" w:rsidRPr="00BC2B60" w:rsidRDefault="00977058" w:rsidP="00BC2B60">
      <w:pPr>
        <w:spacing w:line="276" w:lineRule="auto"/>
        <w:jc w:val="both"/>
        <w:rPr>
          <w:sz w:val="24"/>
          <w:szCs w:val="24"/>
        </w:rPr>
      </w:pPr>
      <w:r w:rsidRPr="00BC2B60">
        <w:rPr>
          <w:sz w:val="24"/>
          <w:szCs w:val="24"/>
        </w:rPr>
        <w:t xml:space="preserve">Proposed methods and suggestions are given </w:t>
      </w:r>
      <w:r w:rsidR="001D00C6" w:rsidRPr="00BC2B60">
        <w:rPr>
          <w:sz w:val="24"/>
          <w:szCs w:val="24"/>
        </w:rPr>
        <w:t>to</w:t>
      </w:r>
      <w:r w:rsidRPr="00BC2B60">
        <w:rPr>
          <w:sz w:val="24"/>
          <w:szCs w:val="24"/>
        </w:rPr>
        <w:t xml:space="preserve"> present </w:t>
      </w:r>
      <w:r w:rsidRPr="00BC2B60">
        <w:rPr>
          <w:sz w:val="24"/>
          <w:szCs w:val="24"/>
        </w:rPr>
        <w:t>the company</w:t>
      </w:r>
      <w:r w:rsidRPr="00BC2B60">
        <w:rPr>
          <w:sz w:val="24"/>
          <w:szCs w:val="24"/>
        </w:rPr>
        <w:t xml:space="preserve"> with the information they </w:t>
      </w:r>
      <w:r w:rsidRPr="00BC2B60">
        <w:rPr>
          <w:sz w:val="24"/>
          <w:szCs w:val="24"/>
        </w:rPr>
        <w:t>need for decision making</w:t>
      </w:r>
      <w:r w:rsidRPr="00BC2B60">
        <w:rPr>
          <w:sz w:val="24"/>
          <w:szCs w:val="24"/>
        </w:rPr>
        <w:t>.</w:t>
      </w:r>
    </w:p>
    <w:p w14:paraId="2660A07C" w14:textId="25D5E1AB" w:rsidR="00190F29" w:rsidRPr="00BC2B60" w:rsidRDefault="00DC1380" w:rsidP="00BC2B60">
      <w:pPr>
        <w:pStyle w:val="Heading1"/>
        <w:spacing w:line="276" w:lineRule="auto"/>
        <w:rPr>
          <w:sz w:val="24"/>
          <w:szCs w:val="24"/>
        </w:rPr>
      </w:pPr>
      <w:bookmarkStart w:id="2" w:name="_Toc86630932"/>
      <w:r w:rsidRPr="00BC2B60">
        <w:rPr>
          <w:sz w:val="24"/>
          <w:szCs w:val="24"/>
        </w:rPr>
        <w:t>Basic Goal</w:t>
      </w:r>
      <w:bookmarkEnd w:id="2"/>
    </w:p>
    <w:p w14:paraId="7A0D5757" w14:textId="29F65249" w:rsidR="001D00C6" w:rsidRDefault="0035555C" w:rsidP="00BC2B60">
      <w:pPr>
        <w:spacing w:line="276" w:lineRule="auto"/>
        <w:jc w:val="both"/>
        <w:rPr>
          <w:sz w:val="24"/>
          <w:szCs w:val="24"/>
        </w:rPr>
      </w:pPr>
      <w:r w:rsidRPr="00BC2B60">
        <w:rPr>
          <w:sz w:val="24"/>
          <w:szCs w:val="24"/>
        </w:rPr>
        <w:t>As the basic goal provided by the company is to know</w:t>
      </w:r>
      <w:r w:rsidR="00767125" w:rsidRPr="00BC2B60">
        <w:rPr>
          <w:sz w:val="24"/>
          <w:szCs w:val="24"/>
        </w:rPr>
        <w:t xml:space="preserve"> the trend </w:t>
      </w:r>
      <w:r w:rsidR="00073B2B" w:rsidRPr="00BC2B60">
        <w:rPr>
          <w:sz w:val="24"/>
          <w:szCs w:val="24"/>
        </w:rPr>
        <w:t>in</w:t>
      </w:r>
      <w:r w:rsidR="00767125" w:rsidRPr="00BC2B60">
        <w:rPr>
          <w:sz w:val="24"/>
          <w:szCs w:val="24"/>
        </w:rPr>
        <w:t xml:space="preserve"> the customer satisfaction </w:t>
      </w:r>
      <w:r w:rsidR="00C76DEC" w:rsidRPr="00BC2B60">
        <w:rPr>
          <w:sz w:val="24"/>
          <w:szCs w:val="24"/>
        </w:rPr>
        <w:t xml:space="preserve">from 2012 to 2013. To </w:t>
      </w:r>
      <w:r w:rsidR="00F37FDA" w:rsidRPr="00BC2B60">
        <w:rPr>
          <w:sz w:val="24"/>
          <w:szCs w:val="24"/>
        </w:rPr>
        <w:t>achieve</w:t>
      </w:r>
      <w:r w:rsidR="00C76DEC" w:rsidRPr="00BC2B60">
        <w:rPr>
          <w:sz w:val="24"/>
          <w:szCs w:val="24"/>
        </w:rPr>
        <w:t xml:space="preserve"> this basic goal, </w:t>
      </w:r>
      <w:r w:rsidR="002F5AEB" w:rsidRPr="00BC2B60">
        <w:rPr>
          <w:sz w:val="24"/>
          <w:szCs w:val="24"/>
        </w:rPr>
        <w:t>we need to get the average feedback score for each month in the indi</w:t>
      </w:r>
      <w:r w:rsidR="00206497" w:rsidRPr="00BC2B60">
        <w:rPr>
          <w:sz w:val="24"/>
          <w:szCs w:val="24"/>
        </w:rPr>
        <w:t xml:space="preserve">vidual months and analyze the results </w:t>
      </w:r>
      <w:r w:rsidR="000B5F92" w:rsidRPr="00BC2B60">
        <w:rPr>
          <w:sz w:val="24"/>
          <w:szCs w:val="24"/>
        </w:rPr>
        <w:t xml:space="preserve">to </w:t>
      </w:r>
      <w:r w:rsidR="001B644C" w:rsidRPr="00BC2B60">
        <w:rPr>
          <w:sz w:val="24"/>
          <w:szCs w:val="24"/>
        </w:rPr>
        <w:t>determine</w:t>
      </w:r>
      <w:r w:rsidR="000B5F92" w:rsidRPr="00BC2B60">
        <w:rPr>
          <w:sz w:val="24"/>
          <w:szCs w:val="24"/>
        </w:rPr>
        <w:t xml:space="preserve"> the trend.</w:t>
      </w:r>
      <w:r w:rsidR="00E8453D" w:rsidRPr="00BC2B60">
        <w:rPr>
          <w:sz w:val="24"/>
          <w:szCs w:val="24"/>
        </w:rPr>
        <w:t xml:space="preserve"> Before we start let </w:t>
      </w:r>
      <w:r w:rsidR="00975843" w:rsidRPr="00BC2B60">
        <w:rPr>
          <w:sz w:val="24"/>
          <w:szCs w:val="24"/>
        </w:rPr>
        <w:t>us</w:t>
      </w:r>
      <w:r w:rsidR="008411A5" w:rsidRPr="00BC2B60">
        <w:rPr>
          <w:sz w:val="24"/>
          <w:szCs w:val="24"/>
        </w:rPr>
        <w:t xml:space="preserve"> know</w:t>
      </w:r>
      <w:r w:rsidR="00264868">
        <w:rPr>
          <w:sz w:val="24"/>
          <w:szCs w:val="24"/>
        </w:rPr>
        <w:t xml:space="preserve"> more</w:t>
      </w:r>
      <w:r w:rsidR="008411A5" w:rsidRPr="00BC2B60">
        <w:rPr>
          <w:sz w:val="24"/>
          <w:szCs w:val="24"/>
        </w:rPr>
        <w:t xml:space="preserve"> about the given data</w:t>
      </w:r>
      <w:r w:rsidR="00B17F5E" w:rsidRPr="00BC2B60">
        <w:rPr>
          <w:sz w:val="24"/>
          <w:szCs w:val="24"/>
        </w:rPr>
        <w:t xml:space="preserve">, what does it say and </w:t>
      </w:r>
      <w:r w:rsidR="00845AD9" w:rsidRPr="00BC2B60">
        <w:rPr>
          <w:sz w:val="24"/>
          <w:szCs w:val="24"/>
        </w:rPr>
        <w:t xml:space="preserve">how can we use </w:t>
      </w:r>
      <w:r w:rsidR="00486894" w:rsidRPr="00BC2B60">
        <w:rPr>
          <w:sz w:val="24"/>
          <w:szCs w:val="24"/>
        </w:rPr>
        <w:t>individual information to gain key insights</w:t>
      </w:r>
      <w:r w:rsidR="008411A5" w:rsidRPr="00BC2B60">
        <w:rPr>
          <w:sz w:val="24"/>
          <w:szCs w:val="24"/>
        </w:rPr>
        <w:t xml:space="preserve">. </w:t>
      </w:r>
      <w:r w:rsidR="00C92326" w:rsidRPr="00BC2B60">
        <w:rPr>
          <w:sz w:val="24"/>
          <w:szCs w:val="24"/>
        </w:rPr>
        <w:t>Understanding the data is one of the critical parts for data analysis.</w:t>
      </w:r>
      <w:r w:rsidR="00972FCE" w:rsidRPr="00BC2B60">
        <w:rPr>
          <w:sz w:val="24"/>
          <w:szCs w:val="24"/>
        </w:rPr>
        <w:t xml:space="preserve"> In the below table we will discuss about the key feature of the given data.</w:t>
      </w:r>
    </w:p>
    <w:p w14:paraId="69775640" w14:textId="1F4DCF44" w:rsidR="001D00C6" w:rsidRDefault="001D00C6" w:rsidP="00BC2B60">
      <w:pPr>
        <w:spacing w:line="276" w:lineRule="auto"/>
        <w:jc w:val="both"/>
        <w:rPr>
          <w:sz w:val="24"/>
          <w:szCs w:val="24"/>
        </w:rPr>
      </w:pPr>
    </w:p>
    <w:p w14:paraId="071525CB" w14:textId="5157982A" w:rsidR="001D00C6" w:rsidRDefault="001D00C6" w:rsidP="00BC2B60">
      <w:pPr>
        <w:spacing w:line="276" w:lineRule="auto"/>
        <w:jc w:val="both"/>
        <w:rPr>
          <w:sz w:val="24"/>
          <w:szCs w:val="24"/>
        </w:rPr>
      </w:pPr>
    </w:p>
    <w:p w14:paraId="28755EAC" w14:textId="39BDB70A" w:rsidR="001D00C6" w:rsidRDefault="001D00C6" w:rsidP="00BC2B60">
      <w:pPr>
        <w:spacing w:line="276" w:lineRule="auto"/>
        <w:jc w:val="both"/>
        <w:rPr>
          <w:sz w:val="24"/>
          <w:szCs w:val="24"/>
        </w:rPr>
      </w:pPr>
    </w:p>
    <w:p w14:paraId="3E23CA35" w14:textId="7E112958" w:rsidR="001D00C6" w:rsidRDefault="001D00C6" w:rsidP="00BC2B60">
      <w:pPr>
        <w:spacing w:line="276" w:lineRule="auto"/>
        <w:jc w:val="both"/>
        <w:rPr>
          <w:sz w:val="24"/>
          <w:szCs w:val="24"/>
        </w:rPr>
      </w:pPr>
    </w:p>
    <w:p w14:paraId="736C09DB" w14:textId="12C2FE30" w:rsidR="001D00C6" w:rsidRDefault="001D00C6" w:rsidP="00BC2B60">
      <w:pPr>
        <w:spacing w:line="276" w:lineRule="auto"/>
        <w:jc w:val="both"/>
        <w:rPr>
          <w:sz w:val="24"/>
          <w:szCs w:val="24"/>
        </w:rPr>
      </w:pPr>
    </w:p>
    <w:p w14:paraId="5D9E3301" w14:textId="77777777" w:rsidR="001D00C6" w:rsidRPr="00BC2B60" w:rsidRDefault="001D00C6" w:rsidP="00BC2B60">
      <w:pPr>
        <w:spacing w:line="276" w:lineRule="auto"/>
        <w:jc w:val="both"/>
        <w:rPr>
          <w:sz w:val="24"/>
          <w:szCs w:val="24"/>
        </w:rPr>
      </w:pPr>
    </w:p>
    <w:tbl>
      <w:tblPr>
        <w:tblStyle w:val="GridTable5Dark-Accent4"/>
        <w:tblW w:w="0" w:type="auto"/>
        <w:tblLook w:val="04A0" w:firstRow="1" w:lastRow="0" w:firstColumn="1" w:lastColumn="0" w:noHBand="0" w:noVBand="1"/>
      </w:tblPr>
      <w:tblGrid>
        <w:gridCol w:w="3356"/>
        <w:gridCol w:w="3357"/>
        <w:gridCol w:w="3357"/>
      </w:tblGrid>
      <w:tr w:rsidR="006B313F" w:rsidRPr="00BC2B60" w14:paraId="1C6656F6" w14:textId="77777777" w:rsidTr="006B31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0586727C" w14:textId="414F0A1E" w:rsidR="006B313F" w:rsidRPr="00BC2B60" w:rsidRDefault="006B313F" w:rsidP="00D90DDD">
            <w:pPr>
              <w:jc w:val="center"/>
              <w:rPr>
                <w:color w:val="auto"/>
              </w:rPr>
            </w:pPr>
            <w:r w:rsidRPr="00BC2B60">
              <w:rPr>
                <w:color w:val="auto"/>
              </w:rPr>
              <w:lastRenderedPageBreak/>
              <w:t>Column Name</w:t>
            </w:r>
          </w:p>
        </w:tc>
        <w:tc>
          <w:tcPr>
            <w:tcW w:w="3357" w:type="dxa"/>
          </w:tcPr>
          <w:p w14:paraId="11E2B1ED" w14:textId="69A84386" w:rsidR="006B313F" w:rsidRPr="00BC2B60" w:rsidRDefault="006B313F" w:rsidP="00D90DDD">
            <w:pPr>
              <w:jc w:val="center"/>
              <w:cnfStyle w:val="100000000000" w:firstRow="1" w:lastRow="0" w:firstColumn="0" w:lastColumn="0" w:oddVBand="0" w:evenVBand="0" w:oddHBand="0" w:evenHBand="0" w:firstRowFirstColumn="0" w:firstRowLastColumn="0" w:lastRowFirstColumn="0" w:lastRowLastColumn="0"/>
            </w:pPr>
            <w:r w:rsidRPr="00BC2B60">
              <w:t>Description</w:t>
            </w:r>
          </w:p>
        </w:tc>
        <w:tc>
          <w:tcPr>
            <w:tcW w:w="3357" w:type="dxa"/>
          </w:tcPr>
          <w:p w14:paraId="40D09163" w14:textId="79729DB9" w:rsidR="006B313F" w:rsidRPr="00BC2B60" w:rsidRDefault="006B313F" w:rsidP="00D90DDD">
            <w:pPr>
              <w:jc w:val="center"/>
              <w:cnfStyle w:val="100000000000" w:firstRow="1" w:lastRow="0" w:firstColumn="0" w:lastColumn="0" w:oddVBand="0" w:evenVBand="0" w:oddHBand="0" w:evenHBand="0" w:firstRowFirstColumn="0" w:firstRowLastColumn="0" w:lastRowFirstColumn="0" w:lastRowLastColumn="0"/>
            </w:pPr>
            <w:r w:rsidRPr="00BC2B60">
              <w:t>Key Feature</w:t>
            </w:r>
          </w:p>
        </w:tc>
      </w:tr>
      <w:tr w:rsidR="006B313F" w:rsidRPr="00BC2B60" w14:paraId="4AFB5618" w14:textId="77777777" w:rsidTr="006B3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1D22E699" w14:textId="04197C45" w:rsidR="006B313F" w:rsidRPr="00BC2B60" w:rsidRDefault="006B313F" w:rsidP="00D90DDD">
            <w:pPr>
              <w:jc w:val="center"/>
            </w:pPr>
            <w:r w:rsidRPr="00BC2B60">
              <w:t xml:space="preserve">Date </w:t>
            </w:r>
            <w:r w:rsidR="00415E0C" w:rsidRPr="00BC2B60">
              <w:t>and Time</w:t>
            </w:r>
          </w:p>
        </w:tc>
        <w:tc>
          <w:tcPr>
            <w:tcW w:w="3357" w:type="dxa"/>
          </w:tcPr>
          <w:p w14:paraId="5EF53D25" w14:textId="526FC69F" w:rsidR="006B313F" w:rsidRPr="00BC2B60" w:rsidRDefault="00B17F5E" w:rsidP="00D90DDD">
            <w:pPr>
              <w:jc w:val="center"/>
              <w:cnfStyle w:val="000000100000" w:firstRow="0" w:lastRow="0" w:firstColumn="0" w:lastColumn="0" w:oddVBand="0" w:evenVBand="0" w:oddHBand="1" w:evenHBand="0" w:firstRowFirstColumn="0" w:firstRowLastColumn="0" w:lastRowFirstColumn="0" w:lastRowLastColumn="0"/>
            </w:pPr>
            <w:r w:rsidRPr="00BC2B60">
              <w:t>It is the date and time stamp</w:t>
            </w:r>
            <w:r w:rsidR="00DE781F" w:rsidRPr="00BC2B60">
              <w:t xml:space="preserve"> for the </w:t>
            </w:r>
            <w:r w:rsidR="006760C9" w:rsidRPr="00BC2B60">
              <w:t>transaction.</w:t>
            </w:r>
          </w:p>
        </w:tc>
        <w:tc>
          <w:tcPr>
            <w:tcW w:w="3357" w:type="dxa"/>
          </w:tcPr>
          <w:p w14:paraId="01378BD0" w14:textId="1652531A" w:rsidR="006B313F" w:rsidRPr="00BC2B60" w:rsidRDefault="008E685F" w:rsidP="00D90DDD">
            <w:pPr>
              <w:jc w:val="center"/>
              <w:cnfStyle w:val="000000100000" w:firstRow="0" w:lastRow="0" w:firstColumn="0" w:lastColumn="0" w:oddVBand="0" w:evenVBand="0" w:oddHBand="1" w:evenHBand="0" w:firstRowFirstColumn="0" w:firstRowLastColumn="0" w:lastRowFirstColumn="0" w:lastRowLastColumn="0"/>
            </w:pPr>
            <w:r w:rsidRPr="00BC2B60">
              <w:t>We may gain significant insights from this data, such as which (time/day/month) has the highest and lowest transaction (sale) levels, and trends across various time periods.</w:t>
            </w:r>
          </w:p>
        </w:tc>
      </w:tr>
      <w:tr w:rsidR="006B313F" w:rsidRPr="00BC2B60" w14:paraId="5A1E3718" w14:textId="77777777" w:rsidTr="006B313F">
        <w:tc>
          <w:tcPr>
            <w:cnfStyle w:val="001000000000" w:firstRow="0" w:lastRow="0" w:firstColumn="1" w:lastColumn="0" w:oddVBand="0" w:evenVBand="0" w:oddHBand="0" w:evenHBand="0" w:firstRowFirstColumn="0" w:firstRowLastColumn="0" w:lastRowFirstColumn="0" w:lastRowLastColumn="0"/>
            <w:tcW w:w="3356" w:type="dxa"/>
          </w:tcPr>
          <w:p w14:paraId="2722C504" w14:textId="3A659A4C" w:rsidR="006B313F" w:rsidRPr="00BC2B60" w:rsidRDefault="00415E0C" w:rsidP="00D90DDD">
            <w:pPr>
              <w:jc w:val="center"/>
            </w:pPr>
            <w:r w:rsidRPr="00BC2B60">
              <w:t>User ID</w:t>
            </w:r>
          </w:p>
        </w:tc>
        <w:tc>
          <w:tcPr>
            <w:tcW w:w="3357" w:type="dxa"/>
          </w:tcPr>
          <w:p w14:paraId="7BECF7C7" w14:textId="49AF0DEE" w:rsidR="006B313F" w:rsidRPr="00BC2B60" w:rsidRDefault="0024191E" w:rsidP="00D90DDD">
            <w:pPr>
              <w:jc w:val="center"/>
              <w:cnfStyle w:val="000000000000" w:firstRow="0" w:lastRow="0" w:firstColumn="0" w:lastColumn="0" w:oddVBand="0" w:evenVBand="0" w:oddHBand="0" w:evenHBand="0" w:firstRowFirstColumn="0" w:firstRowLastColumn="0" w:lastRowFirstColumn="0" w:lastRowLastColumn="0"/>
            </w:pPr>
            <w:r w:rsidRPr="00BC2B60">
              <w:t xml:space="preserve">This is a </w:t>
            </w:r>
            <w:r w:rsidR="00FB4641" w:rsidRPr="00BC2B60">
              <w:t xml:space="preserve">unique id which </w:t>
            </w:r>
            <w:r w:rsidR="00131DEB" w:rsidRPr="00BC2B60">
              <w:t>uniquely identifies</w:t>
            </w:r>
            <w:r w:rsidR="00867AE5" w:rsidRPr="00BC2B60">
              <w:t xml:space="preserve"> each customer.</w:t>
            </w:r>
          </w:p>
        </w:tc>
        <w:tc>
          <w:tcPr>
            <w:tcW w:w="3357" w:type="dxa"/>
          </w:tcPr>
          <w:p w14:paraId="4CEA7884" w14:textId="3F2C232F" w:rsidR="006B313F" w:rsidRPr="00BC2B60" w:rsidRDefault="001208D8" w:rsidP="00D90DDD">
            <w:pPr>
              <w:jc w:val="center"/>
              <w:cnfStyle w:val="000000000000" w:firstRow="0" w:lastRow="0" w:firstColumn="0" w:lastColumn="0" w:oddVBand="0" w:evenVBand="0" w:oddHBand="0" w:evenHBand="0" w:firstRowFirstColumn="0" w:firstRowLastColumn="0" w:lastRowFirstColumn="0" w:lastRowLastColumn="0"/>
            </w:pPr>
            <w:r w:rsidRPr="00BC2B60">
              <w:t xml:space="preserve">This information can be used to </w:t>
            </w:r>
            <w:r w:rsidR="009921FA" w:rsidRPr="00BC2B60">
              <w:t>evaluate client loyalty</w:t>
            </w:r>
            <w:r w:rsidR="00EF350A" w:rsidRPr="00BC2B60">
              <w:t xml:space="preserve">, </w:t>
            </w:r>
            <w:r w:rsidR="0000470D" w:rsidRPr="00BC2B60">
              <w:t>customers with highest and lowest order count and many more.</w:t>
            </w:r>
          </w:p>
        </w:tc>
      </w:tr>
      <w:tr w:rsidR="006B313F" w:rsidRPr="00BC2B60" w14:paraId="1483E126" w14:textId="77777777" w:rsidTr="006B3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54347713" w14:textId="3B9ADFC3" w:rsidR="006B313F" w:rsidRPr="00BC2B60" w:rsidRDefault="00415E0C" w:rsidP="00D90DDD">
            <w:pPr>
              <w:jc w:val="center"/>
            </w:pPr>
            <w:r w:rsidRPr="00BC2B60">
              <w:t>Product ID</w:t>
            </w:r>
          </w:p>
        </w:tc>
        <w:tc>
          <w:tcPr>
            <w:tcW w:w="3357" w:type="dxa"/>
          </w:tcPr>
          <w:p w14:paraId="7BC8E831" w14:textId="2A1DC7CD" w:rsidR="006B313F" w:rsidRPr="00BC2B60" w:rsidRDefault="00867AE5" w:rsidP="00D90DDD">
            <w:pPr>
              <w:jc w:val="center"/>
              <w:cnfStyle w:val="000000100000" w:firstRow="0" w:lastRow="0" w:firstColumn="0" w:lastColumn="0" w:oddVBand="0" w:evenVBand="0" w:oddHBand="1" w:evenHBand="0" w:firstRowFirstColumn="0" w:firstRowLastColumn="0" w:lastRowFirstColumn="0" w:lastRowLastColumn="0"/>
            </w:pPr>
            <w:r w:rsidRPr="00BC2B60">
              <w:t xml:space="preserve">This is a unique id which uniquely identifies each </w:t>
            </w:r>
            <w:r w:rsidRPr="00BC2B60">
              <w:t>product</w:t>
            </w:r>
            <w:r w:rsidRPr="00BC2B60">
              <w:t>.</w:t>
            </w:r>
          </w:p>
        </w:tc>
        <w:tc>
          <w:tcPr>
            <w:tcW w:w="3357" w:type="dxa"/>
          </w:tcPr>
          <w:p w14:paraId="6580AD43" w14:textId="2B6A95C0" w:rsidR="006B313F" w:rsidRPr="00BC2B60" w:rsidRDefault="00EB3A0F" w:rsidP="00D90DDD">
            <w:pPr>
              <w:jc w:val="center"/>
              <w:cnfStyle w:val="000000100000" w:firstRow="0" w:lastRow="0" w:firstColumn="0" w:lastColumn="0" w:oddVBand="0" w:evenVBand="0" w:oddHBand="1" w:evenHBand="0" w:firstRowFirstColumn="0" w:firstRowLastColumn="0" w:lastRowFirstColumn="0" w:lastRowLastColumn="0"/>
            </w:pPr>
            <w:r w:rsidRPr="00BC2B60">
              <w:t xml:space="preserve">Using this information, we can examine the </w:t>
            </w:r>
            <w:r w:rsidR="009E2363" w:rsidRPr="00BC2B60">
              <w:t>products sale, which</w:t>
            </w:r>
            <w:r w:rsidR="004E75CC" w:rsidRPr="00BC2B60">
              <w:t xml:space="preserve"> is the highest and lowest sold</w:t>
            </w:r>
            <w:r w:rsidR="00C92AC4" w:rsidRPr="00BC2B60">
              <w:t xml:space="preserve"> product and much more.</w:t>
            </w:r>
          </w:p>
        </w:tc>
      </w:tr>
      <w:tr w:rsidR="006B313F" w:rsidRPr="00BC2B60" w14:paraId="5B53145F" w14:textId="77777777" w:rsidTr="006B313F">
        <w:tc>
          <w:tcPr>
            <w:cnfStyle w:val="001000000000" w:firstRow="0" w:lastRow="0" w:firstColumn="1" w:lastColumn="0" w:oddVBand="0" w:evenVBand="0" w:oddHBand="0" w:evenHBand="0" w:firstRowFirstColumn="0" w:firstRowLastColumn="0" w:lastRowFirstColumn="0" w:lastRowLastColumn="0"/>
            <w:tcW w:w="3356" w:type="dxa"/>
          </w:tcPr>
          <w:p w14:paraId="2261214F" w14:textId="60EBA130" w:rsidR="006B313F" w:rsidRPr="00BC2B60" w:rsidRDefault="00415E0C" w:rsidP="00D90DDD">
            <w:pPr>
              <w:jc w:val="center"/>
            </w:pPr>
            <w:r w:rsidRPr="00BC2B60">
              <w:t>Feedback Score</w:t>
            </w:r>
          </w:p>
        </w:tc>
        <w:tc>
          <w:tcPr>
            <w:tcW w:w="3357" w:type="dxa"/>
          </w:tcPr>
          <w:p w14:paraId="03479783" w14:textId="05CA3AD1" w:rsidR="006B313F" w:rsidRPr="00BC2B60" w:rsidRDefault="00FE2F09" w:rsidP="00D90DDD">
            <w:pPr>
              <w:jc w:val="center"/>
              <w:cnfStyle w:val="000000000000" w:firstRow="0" w:lastRow="0" w:firstColumn="0" w:lastColumn="0" w:oddVBand="0" w:evenVBand="0" w:oddHBand="0" w:evenHBand="0" w:firstRowFirstColumn="0" w:firstRowLastColumn="0" w:lastRowFirstColumn="0" w:lastRowLastColumn="0"/>
            </w:pPr>
            <w:r w:rsidRPr="00BC2B60">
              <w:t>This is the feedback</w:t>
            </w:r>
            <w:r w:rsidR="003E0342" w:rsidRPr="00BC2B60">
              <w:t xml:space="preserve"> score</w:t>
            </w:r>
            <w:r w:rsidRPr="00BC2B60">
              <w:t xml:space="preserve"> given by the customers (/5) </w:t>
            </w:r>
            <w:r w:rsidR="003E0342" w:rsidRPr="00BC2B60">
              <w:t>for the products.</w:t>
            </w:r>
          </w:p>
        </w:tc>
        <w:tc>
          <w:tcPr>
            <w:tcW w:w="3357" w:type="dxa"/>
          </w:tcPr>
          <w:p w14:paraId="6C8C3ED3" w14:textId="293D7702" w:rsidR="006B313F" w:rsidRPr="00BC2B60" w:rsidRDefault="00B51E53" w:rsidP="00D90DDD">
            <w:pPr>
              <w:jc w:val="center"/>
              <w:cnfStyle w:val="000000000000" w:firstRow="0" w:lastRow="0" w:firstColumn="0" w:lastColumn="0" w:oddVBand="0" w:evenVBand="0" w:oddHBand="0" w:evenHBand="0" w:firstRowFirstColumn="0" w:firstRowLastColumn="0" w:lastRowFirstColumn="0" w:lastRowLastColumn="0"/>
            </w:pPr>
            <w:r w:rsidRPr="00BC2B60">
              <w:t xml:space="preserve">The </w:t>
            </w:r>
            <w:r w:rsidRPr="00BC2B60">
              <w:t xml:space="preserve">company </w:t>
            </w:r>
            <w:r w:rsidRPr="00BC2B60">
              <w:t xml:space="preserve">might </w:t>
            </w:r>
            <w:r w:rsidRPr="00BC2B60">
              <w:t>utilize</w:t>
            </w:r>
            <w:r w:rsidRPr="00BC2B60">
              <w:t xml:space="preserve"> this feedback data to determine which products have the highest and lowest satisfaction rates, the pace at which feedback is received over time (per month), the customer satisfaction pattern, and far more.</w:t>
            </w:r>
          </w:p>
        </w:tc>
      </w:tr>
      <w:tr w:rsidR="006B313F" w:rsidRPr="00BC2B60" w14:paraId="76349BA2" w14:textId="77777777" w:rsidTr="006B3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6" w:type="dxa"/>
          </w:tcPr>
          <w:p w14:paraId="1D416AB0" w14:textId="3754EDD2" w:rsidR="006B313F" w:rsidRPr="00BC2B60" w:rsidRDefault="00415E0C" w:rsidP="00D90DDD">
            <w:pPr>
              <w:jc w:val="center"/>
            </w:pPr>
            <w:r w:rsidRPr="00BC2B60">
              <w:t>Comments</w:t>
            </w:r>
          </w:p>
        </w:tc>
        <w:tc>
          <w:tcPr>
            <w:tcW w:w="3357" w:type="dxa"/>
          </w:tcPr>
          <w:p w14:paraId="71A6A42C" w14:textId="7B4A7587" w:rsidR="006B313F" w:rsidRPr="00BC2B60" w:rsidRDefault="00B148A5" w:rsidP="00D90DDD">
            <w:pPr>
              <w:jc w:val="center"/>
              <w:cnfStyle w:val="000000100000" w:firstRow="0" w:lastRow="0" w:firstColumn="0" w:lastColumn="0" w:oddVBand="0" w:evenVBand="0" w:oddHBand="1" w:evenHBand="0" w:firstRowFirstColumn="0" w:firstRowLastColumn="0" w:lastRowFirstColumn="0" w:lastRowLastColumn="0"/>
            </w:pPr>
            <w:r w:rsidRPr="00BC2B60">
              <w:t>These are commen</w:t>
            </w:r>
            <w:r w:rsidR="00407560">
              <w:t>ts</w:t>
            </w:r>
            <w:r w:rsidRPr="00BC2B60">
              <w:t xml:space="preserve"> given by customers </w:t>
            </w:r>
            <w:r w:rsidR="007F1A68" w:rsidRPr="00BC2B60">
              <w:t>on each product.</w:t>
            </w:r>
          </w:p>
        </w:tc>
        <w:tc>
          <w:tcPr>
            <w:tcW w:w="3357" w:type="dxa"/>
          </w:tcPr>
          <w:p w14:paraId="20F51BB4" w14:textId="2E681B81" w:rsidR="006B313F" w:rsidRPr="00BC2B60" w:rsidRDefault="005E259B" w:rsidP="00D90DDD">
            <w:pPr>
              <w:jc w:val="center"/>
              <w:cnfStyle w:val="000000100000" w:firstRow="0" w:lastRow="0" w:firstColumn="0" w:lastColumn="0" w:oddVBand="0" w:evenVBand="0" w:oddHBand="1" w:evenHBand="0" w:firstRowFirstColumn="0" w:firstRowLastColumn="0" w:lastRowFirstColumn="0" w:lastRowLastColumn="0"/>
            </w:pPr>
            <w:r w:rsidRPr="00BC2B60">
              <w:t xml:space="preserve">The company </w:t>
            </w:r>
            <w:r w:rsidRPr="00BC2B60">
              <w:t>may</w:t>
            </w:r>
            <w:r w:rsidRPr="00BC2B60">
              <w:t xml:space="preserve"> leverage positive customer</w:t>
            </w:r>
            <w:r w:rsidRPr="00BC2B60">
              <w:t>s</w:t>
            </w:r>
            <w:r w:rsidRPr="00BC2B60">
              <w:t xml:space="preserve"> feedback</w:t>
            </w:r>
            <w:r w:rsidRPr="00BC2B60">
              <w:t xml:space="preserve"> (comments) </w:t>
            </w:r>
            <w:r w:rsidRPr="00BC2B60">
              <w:t>to advertise items</w:t>
            </w:r>
            <w:r w:rsidRPr="00BC2B60">
              <w:t xml:space="preserve"> (marketing)</w:t>
            </w:r>
            <w:r w:rsidRPr="00BC2B60">
              <w:t>, evaluate negative customer feedback to improve products based on their experiences, and so on.</w:t>
            </w:r>
          </w:p>
        </w:tc>
      </w:tr>
    </w:tbl>
    <w:p w14:paraId="242CFFD7" w14:textId="77777777" w:rsidR="00972FCE" w:rsidRPr="00BC2B60" w:rsidRDefault="00972FCE" w:rsidP="00BC2B60">
      <w:pPr>
        <w:spacing w:line="276" w:lineRule="auto"/>
        <w:rPr>
          <w:sz w:val="24"/>
          <w:szCs w:val="24"/>
        </w:rPr>
      </w:pPr>
    </w:p>
    <w:p w14:paraId="03CC958D" w14:textId="32227DF4" w:rsidR="00DC1380" w:rsidRPr="00BC2B60" w:rsidRDefault="00DC1380" w:rsidP="00BC2B60">
      <w:pPr>
        <w:pStyle w:val="Heading2"/>
        <w:spacing w:line="276" w:lineRule="auto"/>
        <w:rPr>
          <w:sz w:val="24"/>
          <w:szCs w:val="24"/>
        </w:rPr>
      </w:pPr>
      <w:bookmarkStart w:id="3" w:name="_Toc86630933"/>
      <w:r w:rsidRPr="00BC2B60">
        <w:rPr>
          <w:sz w:val="24"/>
          <w:szCs w:val="24"/>
        </w:rPr>
        <w:lastRenderedPageBreak/>
        <w:t>Solving Logic</w:t>
      </w:r>
      <w:bookmarkEnd w:id="3"/>
    </w:p>
    <w:p w14:paraId="32650E3C" w14:textId="351B3D8C" w:rsidR="00720232" w:rsidRPr="00BC2B60" w:rsidRDefault="00720232" w:rsidP="00BC2B60">
      <w:pPr>
        <w:pStyle w:val="Heading2"/>
        <w:spacing w:line="276" w:lineRule="auto"/>
        <w:rPr>
          <w:sz w:val="24"/>
          <w:szCs w:val="24"/>
        </w:rPr>
      </w:pPr>
    </w:p>
    <w:p w14:paraId="6A860F2B" w14:textId="77777777" w:rsidR="009F6E1A" w:rsidRPr="00BC2B60" w:rsidRDefault="009F7545" w:rsidP="00BC2B60">
      <w:pPr>
        <w:keepNext/>
        <w:spacing w:line="276" w:lineRule="auto"/>
        <w:rPr>
          <w:sz w:val="24"/>
          <w:szCs w:val="24"/>
        </w:rPr>
      </w:pPr>
      <w:r w:rsidRPr="00BC2B60">
        <w:rPr>
          <w:noProof/>
          <w:sz w:val="24"/>
          <w:szCs w:val="24"/>
        </w:rPr>
        <w:drawing>
          <wp:inline distT="0" distB="0" distL="0" distR="0" wp14:anchorId="7F342FD0" wp14:editId="5A5BA5E3">
            <wp:extent cx="6372225" cy="1146115"/>
            <wp:effectExtent l="0" t="0" r="0" b="0"/>
            <wp:docPr id="19" name="Picture 19"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 screensho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7071" cy="1154181"/>
                    </a:xfrm>
                    <a:prstGeom prst="rect">
                      <a:avLst/>
                    </a:prstGeom>
                    <a:noFill/>
                    <a:ln>
                      <a:noFill/>
                    </a:ln>
                  </pic:spPr>
                </pic:pic>
              </a:graphicData>
            </a:graphic>
          </wp:inline>
        </w:drawing>
      </w:r>
    </w:p>
    <w:p w14:paraId="71150138" w14:textId="40ADD1EC" w:rsidR="002E755C" w:rsidRPr="00BC2B60" w:rsidRDefault="009F6E1A" w:rsidP="00BC2B60">
      <w:pPr>
        <w:pStyle w:val="Caption"/>
        <w:spacing w:line="276" w:lineRule="auto"/>
        <w:rPr>
          <w:sz w:val="24"/>
          <w:szCs w:val="24"/>
        </w:rPr>
      </w:pPr>
      <w:r w:rsidRPr="00BC2B60">
        <w:rPr>
          <w:sz w:val="24"/>
          <w:szCs w:val="24"/>
        </w:rPr>
        <w:t xml:space="preserve">Figure </w:t>
      </w:r>
      <w:r w:rsidRPr="00BC2B60">
        <w:rPr>
          <w:sz w:val="24"/>
          <w:szCs w:val="24"/>
        </w:rPr>
        <w:fldChar w:fldCharType="begin"/>
      </w:r>
      <w:r w:rsidRPr="00BC2B60">
        <w:rPr>
          <w:sz w:val="24"/>
          <w:szCs w:val="24"/>
        </w:rPr>
        <w:instrText xml:space="preserve"> SEQ Figure \* ARABIC </w:instrText>
      </w:r>
      <w:r w:rsidRPr="00BC2B60">
        <w:rPr>
          <w:sz w:val="24"/>
          <w:szCs w:val="24"/>
        </w:rPr>
        <w:fldChar w:fldCharType="separate"/>
      </w:r>
      <w:r w:rsidR="00EF4B8D">
        <w:rPr>
          <w:noProof/>
          <w:sz w:val="24"/>
          <w:szCs w:val="24"/>
        </w:rPr>
        <w:t>1</w:t>
      </w:r>
      <w:r w:rsidRPr="00BC2B60">
        <w:rPr>
          <w:sz w:val="24"/>
          <w:szCs w:val="24"/>
        </w:rPr>
        <w:fldChar w:fldCharType="end"/>
      </w:r>
      <w:r w:rsidRPr="00BC2B60">
        <w:rPr>
          <w:sz w:val="24"/>
          <w:szCs w:val="24"/>
        </w:rPr>
        <w:t>: Se</w:t>
      </w:r>
      <w:r w:rsidR="0032283E" w:rsidRPr="00BC2B60">
        <w:rPr>
          <w:sz w:val="24"/>
          <w:szCs w:val="24"/>
        </w:rPr>
        <w:t xml:space="preserve">quence Diagram </w:t>
      </w:r>
      <w:r w:rsidR="00FE31D3" w:rsidRPr="00BC2B60">
        <w:rPr>
          <w:sz w:val="24"/>
          <w:szCs w:val="24"/>
        </w:rPr>
        <w:t>Displaying the Solving Logic</w:t>
      </w:r>
    </w:p>
    <w:p w14:paraId="1CBE3530" w14:textId="05E967A4" w:rsidR="000B5F92" w:rsidRPr="00BC2B60" w:rsidRDefault="00F27DB6" w:rsidP="00BC2B60">
      <w:pPr>
        <w:spacing w:line="276" w:lineRule="auto"/>
        <w:jc w:val="both"/>
        <w:rPr>
          <w:sz w:val="24"/>
          <w:szCs w:val="24"/>
        </w:rPr>
      </w:pPr>
      <w:r w:rsidRPr="00BC2B60">
        <w:rPr>
          <w:sz w:val="24"/>
          <w:szCs w:val="24"/>
        </w:rPr>
        <w:t>The series of steps we'll take to get the desired result is illustrated in Figure 1</w:t>
      </w:r>
      <w:r w:rsidR="00112C65" w:rsidRPr="00BC2B60">
        <w:rPr>
          <w:sz w:val="24"/>
          <w:szCs w:val="24"/>
        </w:rPr>
        <w:t>.</w:t>
      </w:r>
      <w:r w:rsidR="007A3326" w:rsidRPr="00BC2B60">
        <w:rPr>
          <w:sz w:val="24"/>
          <w:szCs w:val="24"/>
        </w:rPr>
        <w:t xml:space="preserve"> </w:t>
      </w:r>
      <w:r w:rsidR="00112C65" w:rsidRPr="00BC2B60">
        <w:rPr>
          <w:sz w:val="24"/>
          <w:szCs w:val="24"/>
        </w:rPr>
        <w:t>To begin</w:t>
      </w:r>
      <w:r w:rsidR="00F44058" w:rsidRPr="00BC2B60">
        <w:rPr>
          <w:sz w:val="24"/>
          <w:szCs w:val="24"/>
        </w:rPr>
        <w:t>,</w:t>
      </w:r>
      <w:r w:rsidR="00193BB4" w:rsidRPr="00BC2B60">
        <w:rPr>
          <w:sz w:val="24"/>
          <w:szCs w:val="24"/>
        </w:rPr>
        <w:t xml:space="preserve"> we</w:t>
      </w:r>
      <w:r w:rsidR="00112C65" w:rsidRPr="00BC2B60">
        <w:rPr>
          <w:sz w:val="24"/>
          <w:szCs w:val="24"/>
        </w:rPr>
        <w:t>’l</w:t>
      </w:r>
      <w:r w:rsidR="00193BB4" w:rsidRPr="00BC2B60">
        <w:rPr>
          <w:sz w:val="24"/>
          <w:szCs w:val="24"/>
        </w:rPr>
        <w:t>l load the data f</w:t>
      </w:r>
      <w:r w:rsidR="00C527DD" w:rsidRPr="00BC2B60">
        <w:rPr>
          <w:sz w:val="24"/>
          <w:szCs w:val="24"/>
        </w:rPr>
        <w:t xml:space="preserve">or 2012 and 2013 from the </w:t>
      </w:r>
      <w:r w:rsidR="00112C65" w:rsidRPr="00BC2B60">
        <w:rPr>
          <w:sz w:val="24"/>
          <w:szCs w:val="24"/>
        </w:rPr>
        <w:t>provided</w:t>
      </w:r>
      <w:r w:rsidR="00C527DD" w:rsidRPr="00BC2B60">
        <w:rPr>
          <w:sz w:val="24"/>
          <w:szCs w:val="24"/>
        </w:rPr>
        <w:t xml:space="preserve"> files and combine all the data into a single table.</w:t>
      </w:r>
      <w:r w:rsidR="003673B6" w:rsidRPr="00BC2B60">
        <w:rPr>
          <w:sz w:val="24"/>
          <w:szCs w:val="24"/>
        </w:rPr>
        <w:t xml:space="preserve"> </w:t>
      </w:r>
      <w:r w:rsidR="0094130B" w:rsidRPr="00BC2B60">
        <w:rPr>
          <w:sz w:val="24"/>
          <w:szCs w:val="24"/>
        </w:rPr>
        <w:t>W</w:t>
      </w:r>
      <w:r w:rsidR="00A50DF4" w:rsidRPr="00BC2B60">
        <w:rPr>
          <w:sz w:val="24"/>
          <w:szCs w:val="24"/>
        </w:rPr>
        <w:t>e</w:t>
      </w:r>
      <w:r w:rsidR="00A50DF4" w:rsidRPr="00BC2B60">
        <w:rPr>
          <w:sz w:val="24"/>
          <w:szCs w:val="24"/>
        </w:rPr>
        <w:t xml:space="preserve"> don't know whether there are any duplicate records in the data because we haven't performed data cleaning, therefore we'll </w:t>
      </w:r>
      <w:r w:rsidR="00A834DF" w:rsidRPr="00BC2B60">
        <w:rPr>
          <w:sz w:val="24"/>
          <w:szCs w:val="24"/>
        </w:rPr>
        <w:t>distinct</w:t>
      </w:r>
      <w:r w:rsidR="00A50DF4" w:rsidRPr="00BC2B60">
        <w:rPr>
          <w:sz w:val="24"/>
          <w:szCs w:val="24"/>
        </w:rPr>
        <w:t xml:space="preserve"> the data to eliminate duplicates if </w:t>
      </w:r>
      <w:r w:rsidR="00123E42" w:rsidRPr="00BC2B60">
        <w:rPr>
          <w:sz w:val="24"/>
          <w:szCs w:val="24"/>
        </w:rPr>
        <w:t>any</w:t>
      </w:r>
      <w:r w:rsidR="00A50DF4" w:rsidRPr="00BC2B60">
        <w:rPr>
          <w:sz w:val="24"/>
          <w:szCs w:val="24"/>
        </w:rPr>
        <w:t xml:space="preserve"> exist.</w:t>
      </w:r>
      <w:r w:rsidR="00A50DF4" w:rsidRPr="00BC2B60">
        <w:rPr>
          <w:sz w:val="24"/>
          <w:szCs w:val="24"/>
        </w:rPr>
        <w:t xml:space="preserve"> </w:t>
      </w:r>
      <w:r w:rsidR="00401AB6" w:rsidRPr="00BC2B60">
        <w:rPr>
          <w:sz w:val="24"/>
          <w:szCs w:val="24"/>
        </w:rPr>
        <w:t xml:space="preserve">Followed by, </w:t>
      </w:r>
      <w:r w:rsidR="002E5B08" w:rsidRPr="00BC2B60">
        <w:rPr>
          <w:sz w:val="24"/>
          <w:szCs w:val="24"/>
        </w:rPr>
        <w:t xml:space="preserve">we want to </w:t>
      </w:r>
      <w:r w:rsidR="0013273B" w:rsidRPr="00BC2B60">
        <w:rPr>
          <w:sz w:val="24"/>
          <w:szCs w:val="24"/>
        </w:rPr>
        <w:t>retrieve</w:t>
      </w:r>
      <w:r w:rsidR="002E5B08" w:rsidRPr="00BC2B60">
        <w:rPr>
          <w:sz w:val="24"/>
          <w:szCs w:val="24"/>
        </w:rPr>
        <w:t xml:space="preserve"> the data on monthly basis</w:t>
      </w:r>
      <w:r w:rsidR="003673B6" w:rsidRPr="00BC2B60">
        <w:rPr>
          <w:sz w:val="24"/>
          <w:szCs w:val="24"/>
        </w:rPr>
        <w:t xml:space="preserve">, </w:t>
      </w:r>
      <w:r w:rsidR="0013273B" w:rsidRPr="00BC2B60">
        <w:rPr>
          <w:sz w:val="24"/>
          <w:szCs w:val="24"/>
        </w:rPr>
        <w:t>trim</w:t>
      </w:r>
      <w:r w:rsidR="0008419C" w:rsidRPr="00BC2B60">
        <w:rPr>
          <w:sz w:val="24"/>
          <w:szCs w:val="24"/>
        </w:rPr>
        <w:t xml:space="preserve"> the data and time </w:t>
      </w:r>
      <w:r w:rsidR="00E13DA4" w:rsidRPr="00BC2B60">
        <w:rPr>
          <w:sz w:val="24"/>
          <w:szCs w:val="24"/>
        </w:rPr>
        <w:t>to get</w:t>
      </w:r>
      <w:r w:rsidR="000B3250" w:rsidRPr="00BC2B60">
        <w:rPr>
          <w:sz w:val="24"/>
          <w:szCs w:val="24"/>
        </w:rPr>
        <w:t xml:space="preserve"> it</w:t>
      </w:r>
      <w:r w:rsidR="00E13DA4" w:rsidRPr="00BC2B60">
        <w:rPr>
          <w:sz w:val="24"/>
          <w:szCs w:val="24"/>
        </w:rPr>
        <w:t xml:space="preserve"> in ‘YYYY-MM’ format</w:t>
      </w:r>
      <w:r w:rsidR="004A61E1" w:rsidRPr="00BC2B60">
        <w:rPr>
          <w:sz w:val="24"/>
          <w:szCs w:val="24"/>
        </w:rPr>
        <w:t xml:space="preserve"> and save </w:t>
      </w:r>
      <w:r w:rsidR="000B3250" w:rsidRPr="00BC2B60">
        <w:rPr>
          <w:sz w:val="24"/>
          <w:szCs w:val="24"/>
        </w:rPr>
        <w:t xml:space="preserve">data </w:t>
      </w:r>
      <w:r w:rsidR="004A61E1" w:rsidRPr="00BC2B60">
        <w:rPr>
          <w:sz w:val="24"/>
          <w:szCs w:val="24"/>
        </w:rPr>
        <w:t>into a new field.</w:t>
      </w:r>
      <w:r w:rsidR="001F5CDE" w:rsidRPr="00BC2B60">
        <w:rPr>
          <w:sz w:val="24"/>
          <w:szCs w:val="24"/>
        </w:rPr>
        <w:t xml:space="preserve"> </w:t>
      </w:r>
      <w:r w:rsidR="00185EE8" w:rsidRPr="00BC2B60">
        <w:rPr>
          <w:sz w:val="24"/>
          <w:szCs w:val="24"/>
        </w:rPr>
        <w:t>Group the data by recently created field to obtain the data for each month.</w:t>
      </w:r>
      <w:r w:rsidR="00185EE8" w:rsidRPr="00BC2B60">
        <w:rPr>
          <w:sz w:val="24"/>
          <w:szCs w:val="24"/>
        </w:rPr>
        <w:t xml:space="preserve"> </w:t>
      </w:r>
      <w:r w:rsidR="00305F33" w:rsidRPr="00BC2B60">
        <w:rPr>
          <w:sz w:val="24"/>
          <w:szCs w:val="24"/>
        </w:rPr>
        <w:t>Calculate the average feedback score for each of the groups we've generated.</w:t>
      </w:r>
      <w:r w:rsidR="00CC2D5B" w:rsidRPr="00BC2B60">
        <w:rPr>
          <w:sz w:val="24"/>
          <w:szCs w:val="24"/>
        </w:rPr>
        <w:t xml:space="preserve"> Finally display the results.</w:t>
      </w:r>
    </w:p>
    <w:p w14:paraId="4243C6E1" w14:textId="77777777" w:rsidR="002879A4" w:rsidRPr="00BC2B60" w:rsidRDefault="002879A4" w:rsidP="00BC2B60">
      <w:pPr>
        <w:pStyle w:val="Heading2"/>
        <w:spacing w:line="276" w:lineRule="auto"/>
        <w:jc w:val="both"/>
        <w:rPr>
          <w:sz w:val="24"/>
          <w:szCs w:val="24"/>
        </w:rPr>
      </w:pPr>
      <w:bookmarkStart w:id="4" w:name="_Toc86630934"/>
      <w:r w:rsidRPr="00BC2B60">
        <w:rPr>
          <w:sz w:val="24"/>
          <w:szCs w:val="24"/>
        </w:rPr>
        <w:t>Solution</w:t>
      </w:r>
      <w:bookmarkEnd w:id="4"/>
    </w:p>
    <w:p w14:paraId="28F13556" w14:textId="1F10B468" w:rsidR="00D5286C" w:rsidRPr="00BC2B60" w:rsidRDefault="00A3703C" w:rsidP="00BC2B60">
      <w:pPr>
        <w:spacing w:line="276" w:lineRule="auto"/>
        <w:jc w:val="both"/>
        <w:rPr>
          <w:sz w:val="24"/>
          <w:szCs w:val="24"/>
        </w:rPr>
      </w:pPr>
      <w:r w:rsidRPr="00BC2B60">
        <w:rPr>
          <w:sz w:val="24"/>
          <w:szCs w:val="24"/>
        </w:rPr>
        <w:t xml:space="preserve">The Pig Latin Script is </w:t>
      </w:r>
      <w:r w:rsidR="005D6E21" w:rsidRPr="00BC2B60">
        <w:rPr>
          <w:sz w:val="24"/>
          <w:szCs w:val="24"/>
        </w:rPr>
        <w:t>displayed</w:t>
      </w:r>
      <w:r w:rsidRPr="00BC2B60">
        <w:rPr>
          <w:sz w:val="24"/>
          <w:szCs w:val="24"/>
        </w:rPr>
        <w:t xml:space="preserve"> in the figure </w:t>
      </w:r>
      <w:r w:rsidR="005D6E21" w:rsidRPr="00BC2B60">
        <w:rPr>
          <w:sz w:val="24"/>
          <w:szCs w:val="24"/>
        </w:rPr>
        <w:t>below.</w:t>
      </w:r>
      <w:r w:rsidR="00CB4D81" w:rsidRPr="00BC2B60">
        <w:rPr>
          <w:sz w:val="24"/>
          <w:szCs w:val="24"/>
        </w:rPr>
        <w:t xml:space="preserve"> In the script</w:t>
      </w:r>
      <w:r w:rsidR="003A3E10" w:rsidRPr="00BC2B60">
        <w:rPr>
          <w:sz w:val="24"/>
          <w:szCs w:val="24"/>
        </w:rPr>
        <w:t xml:space="preserve"> (Basic_Goal.pig)</w:t>
      </w:r>
      <w:r w:rsidR="00CB4D81" w:rsidRPr="00BC2B60">
        <w:rPr>
          <w:sz w:val="24"/>
          <w:szCs w:val="24"/>
        </w:rPr>
        <w:t>,</w:t>
      </w:r>
      <w:r w:rsidR="004B3908" w:rsidRPr="00BC2B60">
        <w:rPr>
          <w:sz w:val="24"/>
          <w:szCs w:val="24"/>
        </w:rPr>
        <w:t xml:space="preserve"> we</w:t>
      </w:r>
      <w:r w:rsidR="00CB4D81" w:rsidRPr="00BC2B60">
        <w:rPr>
          <w:sz w:val="24"/>
          <w:szCs w:val="24"/>
        </w:rPr>
        <w:t xml:space="preserve"> load</w:t>
      </w:r>
      <w:r w:rsidR="000014BE" w:rsidRPr="00BC2B60">
        <w:rPr>
          <w:sz w:val="24"/>
          <w:szCs w:val="24"/>
        </w:rPr>
        <w:t xml:space="preserve"> the data from both the data files using ‘LOAD’ Function. </w:t>
      </w:r>
      <w:r w:rsidR="00E4496E" w:rsidRPr="00BC2B60">
        <w:rPr>
          <w:sz w:val="24"/>
          <w:szCs w:val="24"/>
        </w:rPr>
        <w:t xml:space="preserve">Integrated the data into a single table using </w:t>
      </w:r>
      <w:r w:rsidR="00A577CE" w:rsidRPr="00BC2B60">
        <w:rPr>
          <w:sz w:val="24"/>
          <w:szCs w:val="24"/>
        </w:rPr>
        <w:t>‘</w:t>
      </w:r>
      <w:r w:rsidR="00E4496E" w:rsidRPr="00BC2B60">
        <w:rPr>
          <w:sz w:val="24"/>
          <w:szCs w:val="24"/>
        </w:rPr>
        <w:t>UNION</w:t>
      </w:r>
      <w:r w:rsidR="00A577CE" w:rsidRPr="00BC2B60">
        <w:rPr>
          <w:sz w:val="24"/>
          <w:szCs w:val="24"/>
        </w:rPr>
        <w:t>’</w:t>
      </w:r>
      <w:r w:rsidR="00E4496E" w:rsidRPr="00BC2B60">
        <w:rPr>
          <w:sz w:val="24"/>
          <w:szCs w:val="24"/>
        </w:rPr>
        <w:t xml:space="preserve"> operator.</w:t>
      </w:r>
      <w:r w:rsidR="00A577CE" w:rsidRPr="00BC2B60">
        <w:rPr>
          <w:sz w:val="24"/>
          <w:szCs w:val="24"/>
        </w:rPr>
        <w:t xml:space="preserve"> ‘DISTINCT’ the data to remove duplicates.</w:t>
      </w:r>
      <w:r w:rsidR="009519EE" w:rsidRPr="00BC2B60">
        <w:rPr>
          <w:sz w:val="24"/>
          <w:szCs w:val="24"/>
        </w:rPr>
        <w:t xml:space="preserve">  Using the ‘FOREACH’ statement, t</w:t>
      </w:r>
      <w:r w:rsidR="009F616B" w:rsidRPr="00BC2B60">
        <w:rPr>
          <w:sz w:val="24"/>
          <w:szCs w:val="24"/>
        </w:rPr>
        <w:t xml:space="preserve">rim the </w:t>
      </w:r>
      <w:r w:rsidR="009E650C" w:rsidRPr="00BC2B60">
        <w:rPr>
          <w:sz w:val="24"/>
          <w:szCs w:val="24"/>
        </w:rPr>
        <w:t xml:space="preserve">date and time data to get Year and month using ‘SUBSTRING’ </w:t>
      </w:r>
      <w:r w:rsidR="00F60CB0" w:rsidRPr="00BC2B60">
        <w:rPr>
          <w:sz w:val="24"/>
          <w:szCs w:val="24"/>
        </w:rPr>
        <w:t>function</w:t>
      </w:r>
      <w:r w:rsidR="006627C7" w:rsidRPr="00BC2B60">
        <w:rPr>
          <w:sz w:val="24"/>
          <w:szCs w:val="24"/>
        </w:rPr>
        <w:t>, save the trimmed data into new field</w:t>
      </w:r>
      <w:r w:rsidR="009519EE" w:rsidRPr="00BC2B60">
        <w:rPr>
          <w:sz w:val="24"/>
          <w:szCs w:val="24"/>
        </w:rPr>
        <w:t xml:space="preserve"> and </w:t>
      </w:r>
      <w:r w:rsidR="000275DF" w:rsidRPr="00BC2B60">
        <w:rPr>
          <w:sz w:val="24"/>
          <w:szCs w:val="24"/>
        </w:rPr>
        <w:t>get the required datasets in required format</w:t>
      </w:r>
      <w:r w:rsidR="00F60CB0" w:rsidRPr="00BC2B60">
        <w:rPr>
          <w:sz w:val="24"/>
          <w:szCs w:val="24"/>
        </w:rPr>
        <w:t>.</w:t>
      </w:r>
      <w:r w:rsidR="006627C7" w:rsidRPr="00BC2B60">
        <w:rPr>
          <w:sz w:val="24"/>
          <w:szCs w:val="24"/>
        </w:rPr>
        <w:t xml:space="preserve"> Group the data </w:t>
      </w:r>
      <w:r w:rsidR="008C1681" w:rsidRPr="00BC2B60">
        <w:rPr>
          <w:sz w:val="24"/>
          <w:szCs w:val="24"/>
        </w:rPr>
        <w:t xml:space="preserve">using ‘GROUP’ function based on recently created year and month field. </w:t>
      </w:r>
      <w:r w:rsidR="008D386B" w:rsidRPr="00BC2B60">
        <w:rPr>
          <w:sz w:val="24"/>
          <w:szCs w:val="24"/>
        </w:rPr>
        <w:t>Using ‘AVG’ function to get the average of feedback score</w:t>
      </w:r>
      <w:r w:rsidR="00B069A8" w:rsidRPr="00BC2B60">
        <w:rPr>
          <w:sz w:val="24"/>
          <w:szCs w:val="24"/>
        </w:rPr>
        <w:t xml:space="preserve"> for each </w:t>
      </w:r>
      <w:r w:rsidR="00153264" w:rsidRPr="00BC2B60">
        <w:rPr>
          <w:sz w:val="24"/>
          <w:szCs w:val="24"/>
        </w:rPr>
        <w:t>mo</w:t>
      </w:r>
      <w:r w:rsidR="006B02A0" w:rsidRPr="00BC2B60">
        <w:rPr>
          <w:sz w:val="24"/>
          <w:szCs w:val="24"/>
        </w:rPr>
        <w:t xml:space="preserve">nth </w:t>
      </w:r>
      <w:r w:rsidR="00A31DE9" w:rsidRPr="00BC2B60">
        <w:rPr>
          <w:sz w:val="24"/>
          <w:szCs w:val="24"/>
        </w:rPr>
        <w:t>by using ‘FOREACH’ expres</w:t>
      </w:r>
      <w:r w:rsidR="00B069A8" w:rsidRPr="00BC2B60">
        <w:rPr>
          <w:sz w:val="24"/>
          <w:szCs w:val="24"/>
        </w:rPr>
        <w:t>sion</w:t>
      </w:r>
      <w:r w:rsidR="00A96A40" w:rsidRPr="00BC2B60">
        <w:rPr>
          <w:sz w:val="24"/>
          <w:szCs w:val="24"/>
        </w:rPr>
        <w:t>. Lastly, dump the results</w:t>
      </w:r>
      <w:r w:rsidR="00FC20A4" w:rsidRPr="00BC2B60">
        <w:rPr>
          <w:sz w:val="24"/>
          <w:szCs w:val="24"/>
        </w:rPr>
        <w:t xml:space="preserve"> using ‘DUMP’ function</w:t>
      </w:r>
      <w:r w:rsidR="00A96A40" w:rsidRPr="00BC2B60">
        <w:rPr>
          <w:sz w:val="24"/>
          <w:szCs w:val="24"/>
        </w:rPr>
        <w:t xml:space="preserve">. </w:t>
      </w:r>
    </w:p>
    <w:p w14:paraId="23567B38" w14:textId="77777777" w:rsidR="0072356A" w:rsidRPr="00BC2B60" w:rsidRDefault="00146A92" w:rsidP="00BC2B60">
      <w:pPr>
        <w:keepNext/>
        <w:spacing w:line="276" w:lineRule="auto"/>
        <w:rPr>
          <w:sz w:val="24"/>
          <w:szCs w:val="24"/>
        </w:rPr>
      </w:pPr>
      <w:r w:rsidRPr="00BC2B60">
        <w:rPr>
          <w:noProof/>
          <w:sz w:val="24"/>
          <w:szCs w:val="24"/>
        </w:rPr>
        <w:lastRenderedPageBreak/>
        <w:drawing>
          <wp:inline distT="0" distB="0" distL="0" distR="0" wp14:anchorId="50CF9996" wp14:editId="4EB34A0F">
            <wp:extent cx="4505325" cy="1921912"/>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3670" cy="1942535"/>
                    </a:xfrm>
                    <a:prstGeom prst="rect">
                      <a:avLst/>
                    </a:prstGeom>
                    <a:noFill/>
                    <a:ln>
                      <a:noFill/>
                    </a:ln>
                  </pic:spPr>
                </pic:pic>
              </a:graphicData>
            </a:graphic>
          </wp:inline>
        </w:drawing>
      </w:r>
    </w:p>
    <w:p w14:paraId="433C818D" w14:textId="17638BEE" w:rsidR="009513B4" w:rsidRPr="00BC2B60" w:rsidRDefault="0072356A" w:rsidP="00BC2B60">
      <w:pPr>
        <w:pStyle w:val="Caption"/>
        <w:spacing w:line="276" w:lineRule="auto"/>
        <w:rPr>
          <w:sz w:val="24"/>
          <w:szCs w:val="24"/>
        </w:rPr>
      </w:pPr>
      <w:r w:rsidRPr="00BC2B60">
        <w:rPr>
          <w:sz w:val="24"/>
          <w:szCs w:val="24"/>
        </w:rPr>
        <w:t xml:space="preserve">Figure </w:t>
      </w:r>
      <w:r w:rsidRPr="00BC2B60">
        <w:rPr>
          <w:sz w:val="24"/>
          <w:szCs w:val="24"/>
        </w:rPr>
        <w:fldChar w:fldCharType="begin"/>
      </w:r>
      <w:r w:rsidRPr="00BC2B60">
        <w:rPr>
          <w:sz w:val="24"/>
          <w:szCs w:val="24"/>
        </w:rPr>
        <w:instrText xml:space="preserve"> SEQ Figure \* ARABIC </w:instrText>
      </w:r>
      <w:r w:rsidRPr="00BC2B60">
        <w:rPr>
          <w:sz w:val="24"/>
          <w:szCs w:val="24"/>
        </w:rPr>
        <w:fldChar w:fldCharType="separate"/>
      </w:r>
      <w:r w:rsidR="00EF4B8D">
        <w:rPr>
          <w:noProof/>
          <w:sz w:val="24"/>
          <w:szCs w:val="24"/>
        </w:rPr>
        <w:t>2</w:t>
      </w:r>
      <w:r w:rsidRPr="00BC2B60">
        <w:rPr>
          <w:sz w:val="24"/>
          <w:szCs w:val="24"/>
        </w:rPr>
        <w:fldChar w:fldCharType="end"/>
      </w:r>
      <w:r w:rsidRPr="00BC2B60">
        <w:rPr>
          <w:sz w:val="24"/>
          <w:szCs w:val="24"/>
        </w:rPr>
        <w:t>: Coding for Average Feedback Score for Individual Month [2012-2013]</w:t>
      </w:r>
    </w:p>
    <w:p w14:paraId="2E5B4E1A" w14:textId="352E07BE" w:rsidR="001E0B08" w:rsidRPr="00BC2B60" w:rsidRDefault="001E0B08" w:rsidP="00BC2B60">
      <w:pPr>
        <w:keepNext/>
        <w:spacing w:line="276" w:lineRule="auto"/>
        <w:jc w:val="both"/>
        <w:rPr>
          <w:sz w:val="24"/>
          <w:szCs w:val="24"/>
        </w:rPr>
      </w:pPr>
      <w:r w:rsidRPr="00BC2B60">
        <w:rPr>
          <w:sz w:val="24"/>
          <w:szCs w:val="24"/>
        </w:rPr>
        <w:t>The below fi</w:t>
      </w:r>
      <w:r w:rsidR="00333525" w:rsidRPr="00BC2B60">
        <w:rPr>
          <w:sz w:val="24"/>
          <w:szCs w:val="24"/>
        </w:rPr>
        <w:t xml:space="preserve">gure is the output we received for the </w:t>
      </w:r>
      <w:r w:rsidR="00737420" w:rsidRPr="00BC2B60">
        <w:rPr>
          <w:sz w:val="24"/>
          <w:szCs w:val="24"/>
        </w:rPr>
        <w:t xml:space="preserve">pig script we used above. </w:t>
      </w:r>
      <w:r w:rsidR="00762624" w:rsidRPr="00BC2B60">
        <w:rPr>
          <w:sz w:val="24"/>
          <w:szCs w:val="24"/>
        </w:rPr>
        <w:t xml:space="preserve">We got the results for </w:t>
      </w:r>
      <w:r w:rsidR="00031E33" w:rsidRPr="00BC2B60">
        <w:rPr>
          <w:sz w:val="24"/>
          <w:szCs w:val="24"/>
        </w:rPr>
        <w:t xml:space="preserve">average feedback score per month [2012-2013]. As </w:t>
      </w:r>
      <w:r w:rsidR="00C57FA3" w:rsidRPr="00BC2B60">
        <w:rPr>
          <w:sz w:val="24"/>
          <w:szCs w:val="24"/>
        </w:rPr>
        <w:t xml:space="preserve">it can be seen from the figure, </w:t>
      </w:r>
      <w:r w:rsidR="007A1D62" w:rsidRPr="00BC2B60">
        <w:rPr>
          <w:sz w:val="24"/>
          <w:szCs w:val="24"/>
        </w:rPr>
        <w:t>the average score looks fluc</w:t>
      </w:r>
      <w:r w:rsidR="00975A3E" w:rsidRPr="00BC2B60">
        <w:rPr>
          <w:sz w:val="24"/>
          <w:szCs w:val="24"/>
        </w:rPr>
        <w:t>tuating between 3.1 and 3.3</w:t>
      </w:r>
      <w:r w:rsidR="00E53F1F" w:rsidRPr="00BC2B60">
        <w:rPr>
          <w:sz w:val="24"/>
          <w:szCs w:val="24"/>
        </w:rPr>
        <w:t xml:space="preserve"> </w:t>
      </w:r>
      <w:r w:rsidR="00B71190" w:rsidRPr="00BC2B60">
        <w:rPr>
          <w:sz w:val="24"/>
          <w:szCs w:val="24"/>
        </w:rPr>
        <w:t xml:space="preserve">(rounded to one decimal) </w:t>
      </w:r>
      <w:r w:rsidR="00E53F1F" w:rsidRPr="00BC2B60">
        <w:rPr>
          <w:sz w:val="24"/>
          <w:szCs w:val="24"/>
        </w:rPr>
        <w:t xml:space="preserve">for maximum months except for </w:t>
      </w:r>
      <w:r w:rsidR="000B445E" w:rsidRPr="00BC2B60">
        <w:rPr>
          <w:sz w:val="24"/>
          <w:szCs w:val="24"/>
        </w:rPr>
        <w:t>May</w:t>
      </w:r>
      <w:r w:rsidR="00E53F1F" w:rsidRPr="00BC2B60">
        <w:rPr>
          <w:sz w:val="24"/>
          <w:szCs w:val="24"/>
        </w:rPr>
        <w:t xml:space="preserve"> 2012. </w:t>
      </w:r>
      <w:r w:rsidR="00747BF9" w:rsidRPr="00BC2B60">
        <w:rPr>
          <w:sz w:val="24"/>
          <w:szCs w:val="24"/>
        </w:rPr>
        <w:t xml:space="preserve">Figure </w:t>
      </w:r>
      <w:r w:rsidR="000A03B7">
        <w:rPr>
          <w:sz w:val="24"/>
          <w:szCs w:val="24"/>
        </w:rPr>
        <w:t>4</w:t>
      </w:r>
      <w:r w:rsidR="00747BF9" w:rsidRPr="00BC2B60">
        <w:rPr>
          <w:sz w:val="24"/>
          <w:szCs w:val="24"/>
        </w:rPr>
        <w:t xml:space="preserve"> </w:t>
      </w:r>
      <w:r w:rsidR="006E50AD" w:rsidRPr="00BC2B60">
        <w:rPr>
          <w:sz w:val="24"/>
          <w:szCs w:val="24"/>
        </w:rPr>
        <w:t>shows that there was just one order placed in the month of May 2012. We can consider it as an outlier and remove from the analysis</w:t>
      </w:r>
      <w:r w:rsidR="007F4242" w:rsidRPr="00BC2B60">
        <w:rPr>
          <w:sz w:val="24"/>
          <w:szCs w:val="24"/>
        </w:rPr>
        <w:t xml:space="preserve"> because </w:t>
      </w:r>
      <w:r w:rsidR="00FC1151" w:rsidRPr="00BC2B60">
        <w:rPr>
          <w:sz w:val="24"/>
          <w:szCs w:val="24"/>
        </w:rPr>
        <w:t xml:space="preserve">it may </w:t>
      </w:r>
      <w:r w:rsidR="007F4242" w:rsidRPr="00BC2B60">
        <w:rPr>
          <w:sz w:val="24"/>
          <w:szCs w:val="24"/>
        </w:rPr>
        <w:t>bias the data analysis towards it</w:t>
      </w:r>
      <w:r w:rsidR="001D41D6" w:rsidRPr="00BC2B60">
        <w:rPr>
          <w:sz w:val="24"/>
          <w:szCs w:val="24"/>
        </w:rPr>
        <w:t xml:space="preserve"> (graph)</w:t>
      </w:r>
      <w:r w:rsidR="007F4242" w:rsidRPr="00BC2B60">
        <w:rPr>
          <w:sz w:val="24"/>
          <w:szCs w:val="24"/>
        </w:rPr>
        <w:t>.</w:t>
      </w:r>
    </w:p>
    <w:p w14:paraId="54DDD97A" w14:textId="2A41836A" w:rsidR="001555E4" w:rsidRPr="00BC2B60" w:rsidRDefault="00146A92" w:rsidP="00BC2B60">
      <w:pPr>
        <w:keepNext/>
        <w:spacing w:line="276" w:lineRule="auto"/>
        <w:jc w:val="both"/>
        <w:rPr>
          <w:sz w:val="24"/>
          <w:szCs w:val="24"/>
        </w:rPr>
      </w:pPr>
      <w:r w:rsidRPr="00BC2B60">
        <w:rPr>
          <w:noProof/>
          <w:sz w:val="24"/>
          <w:szCs w:val="24"/>
        </w:rPr>
        <w:drawing>
          <wp:inline distT="0" distB="0" distL="0" distR="0" wp14:anchorId="3547D254" wp14:editId="3D1BBBC7">
            <wp:extent cx="6462273" cy="265747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627" cy="2665023"/>
                    </a:xfrm>
                    <a:prstGeom prst="rect">
                      <a:avLst/>
                    </a:prstGeom>
                    <a:noFill/>
                    <a:ln>
                      <a:noFill/>
                    </a:ln>
                  </pic:spPr>
                </pic:pic>
              </a:graphicData>
            </a:graphic>
          </wp:inline>
        </w:drawing>
      </w:r>
    </w:p>
    <w:p w14:paraId="06E98019" w14:textId="7D896349" w:rsidR="00DC1380" w:rsidRPr="00BC2B60" w:rsidRDefault="001555E4" w:rsidP="00BC2B60">
      <w:pPr>
        <w:pStyle w:val="Caption"/>
        <w:spacing w:line="276" w:lineRule="auto"/>
        <w:jc w:val="both"/>
        <w:rPr>
          <w:sz w:val="24"/>
          <w:szCs w:val="24"/>
        </w:rPr>
      </w:pPr>
      <w:r w:rsidRPr="00BC2B60">
        <w:rPr>
          <w:sz w:val="24"/>
          <w:szCs w:val="24"/>
        </w:rPr>
        <w:t xml:space="preserve">Figure </w:t>
      </w:r>
      <w:r w:rsidR="00416262" w:rsidRPr="00BC2B60">
        <w:rPr>
          <w:sz w:val="24"/>
          <w:szCs w:val="24"/>
        </w:rPr>
        <w:t>3</w:t>
      </w:r>
      <w:r w:rsidRPr="00BC2B60">
        <w:rPr>
          <w:sz w:val="24"/>
          <w:szCs w:val="24"/>
        </w:rPr>
        <w:t xml:space="preserve">: output for Average Feedback </w:t>
      </w:r>
      <w:r w:rsidR="00B0777B" w:rsidRPr="00BC2B60">
        <w:rPr>
          <w:sz w:val="24"/>
          <w:szCs w:val="24"/>
        </w:rPr>
        <w:t>Score for Individual Month [2012-2013]</w:t>
      </w:r>
    </w:p>
    <w:p w14:paraId="3998FC4F" w14:textId="77777777" w:rsidR="00747BF9" w:rsidRPr="00BC2B60" w:rsidRDefault="00747BF9" w:rsidP="00BC2B60">
      <w:pPr>
        <w:keepNext/>
        <w:spacing w:line="276" w:lineRule="auto"/>
        <w:jc w:val="both"/>
        <w:rPr>
          <w:sz w:val="24"/>
          <w:szCs w:val="24"/>
        </w:rPr>
      </w:pPr>
      <w:r w:rsidRPr="00BC2B60">
        <w:rPr>
          <w:noProof/>
          <w:sz w:val="24"/>
          <w:szCs w:val="24"/>
        </w:rPr>
        <w:lastRenderedPageBreak/>
        <w:drawing>
          <wp:inline distT="0" distB="0" distL="0" distR="0" wp14:anchorId="4ADF3D43" wp14:editId="0FF135D4">
            <wp:extent cx="5391150" cy="2602513"/>
            <wp:effectExtent l="0" t="0" r="0" b="762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914" cy="2617847"/>
                    </a:xfrm>
                    <a:prstGeom prst="rect">
                      <a:avLst/>
                    </a:prstGeom>
                    <a:noFill/>
                    <a:ln>
                      <a:noFill/>
                    </a:ln>
                  </pic:spPr>
                </pic:pic>
              </a:graphicData>
            </a:graphic>
          </wp:inline>
        </w:drawing>
      </w:r>
    </w:p>
    <w:p w14:paraId="3D14326C" w14:textId="5C6AB636" w:rsidR="00747BF9" w:rsidRPr="00BC2B60" w:rsidRDefault="00747BF9" w:rsidP="00BC2B60">
      <w:pPr>
        <w:pStyle w:val="Caption"/>
        <w:spacing w:line="276" w:lineRule="auto"/>
        <w:jc w:val="both"/>
        <w:rPr>
          <w:sz w:val="24"/>
          <w:szCs w:val="24"/>
        </w:rPr>
      </w:pPr>
      <w:r w:rsidRPr="00BC2B60">
        <w:rPr>
          <w:sz w:val="24"/>
          <w:szCs w:val="24"/>
        </w:rPr>
        <w:t xml:space="preserve">Figure </w:t>
      </w:r>
      <w:r w:rsidR="00416262" w:rsidRPr="00BC2B60">
        <w:rPr>
          <w:sz w:val="24"/>
          <w:szCs w:val="24"/>
        </w:rPr>
        <w:t>4</w:t>
      </w:r>
      <w:r w:rsidRPr="00BC2B60">
        <w:rPr>
          <w:sz w:val="24"/>
          <w:szCs w:val="24"/>
        </w:rPr>
        <w:t>: Outliers Identified in the 2012 Data</w:t>
      </w:r>
    </w:p>
    <w:p w14:paraId="57141C92" w14:textId="773F24FC" w:rsidR="00747BF9" w:rsidRPr="00BC2B60" w:rsidRDefault="005776D7" w:rsidP="00BC2B60">
      <w:pPr>
        <w:spacing w:line="276" w:lineRule="auto"/>
        <w:jc w:val="both"/>
        <w:rPr>
          <w:sz w:val="24"/>
          <w:szCs w:val="24"/>
        </w:rPr>
      </w:pPr>
      <w:r w:rsidRPr="00BC2B60">
        <w:rPr>
          <w:sz w:val="24"/>
          <w:szCs w:val="24"/>
        </w:rPr>
        <w:t xml:space="preserve">The below table shows the average </w:t>
      </w:r>
      <w:r w:rsidR="00FC1151" w:rsidRPr="00BC2B60">
        <w:rPr>
          <w:sz w:val="24"/>
          <w:szCs w:val="24"/>
        </w:rPr>
        <w:t>feedback score</w:t>
      </w:r>
      <w:r w:rsidR="003D0CBE" w:rsidRPr="00BC2B60">
        <w:rPr>
          <w:sz w:val="24"/>
          <w:szCs w:val="24"/>
        </w:rPr>
        <w:t xml:space="preserve"> (rounded to </w:t>
      </w:r>
      <w:r w:rsidR="00EB1378" w:rsidRPr="00BC2B60">
        <w:rPr>
          <w:sz w:val="24"/>
          <w:szCs w:val="24"/>
        </w:rPr>
        <w:t>two decimal places)</w:t>
      </w:r>
      <w:r w:rsidR="00FC1151" w:rsidRPr="00BC2B60">
        <w:rPr>
          <w:sz w:val="24"/>
          <w:szCs w:val="24"/>
        </w:rPr>
        <w:t xml:space="preserve"> for each month (after removing outliers). </w:t>
      </w:r>
    </w:p>
    <w:tbl>
      <w:tblPr>
        <w:tblStyle w:val="ListTable3-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6"/>
        <w:gridCol w:w="3221"/>
      </w:tblGrid>
      <w:tr w:rsidR="00A91B5B" w:rsidRPr="00BC2B60" w14:paraId="3718E44D" w14:textId="77777777" w:rsidTr="006F2AD6">
        <w:trPr>
          <w:cnfStyle w:val="100000000000" w:firstRow="1" w:lastRow="0" w:firstColumn="0" w:lastColumn="0" w:oddVBand="0" w:evenVBand="0" w:oddHBand="0" w:evenHBand="0" w:firstRowFirstColumn="0" w:firstRowLastColumn="0" w:lastRowFirstColumn="0" w:lastRowLastColumn="0"/>
          <w:trHeight w:val="78"/>
        </w:trPr>
        <w:tc>
          <w:tcPr>
            <w:cnfStyle w:val="001000000100" w:firstRow="0" w:lastRow="0" w:firstColumn="1" w:lastColumn="0" w:oddVBand="0" w:evenVBand="0" w:oddHBand="0" w:evenHBand="0" w:firstRowFirstColumn="1" w:firstRowLastColumn="0" w:lastRowFirstColumn="0" w:lastRowLastColumn="0"/>
            <w:tcW w:w="2106" w:type="dxa"/>
            <w:tcBorders>
              <w:bottom w:val="none" w:sz="0" w:space="0" w:color="auto"/>
              <w:right w:val="none" w:sz="0" w:space="0" w:color="auto"/>
            </w:tcBorders>
          </w:tcPr>
          <w:p w14:paraId="23691D7F" w14:textId="36BFEC3B" w:rsidR="00A91B5B" w:rsidRPr="00BC2B60" w:rsidRDefault="00A91B5B" w:rsidP="00BC2B60">
            <w:pPr>
              <w:spacing w:line="276" w:lineRule="auto"/>
              <w:jc w:val="both"/>
              <w:rPr>
                <w:sz w:val="24"/>
                <w:szCs w:val="24"/>
              </w:rPr>
            </w:pPr>
            <w:r w:rsidRPr="00BC2B60">
              <w:rPr>
                <w:sz w:val="24"/>
                <w:szCs w:val="24"/>
              </w:rPr>
              <w:t>Month</w:t>
            </w:r>
          </w:p>
        </w:tc>
        <w:tc>
          <w:tcPr>
            <w:tcW w:w="3221" w:type="dxa"/>
          </w:tcPr>
          <w:p w14:paraId="129D497C" w14:textId="59ADE0E8" w:rsidR="00A91B5B" w:rsidRPr="00BC2B60" w:rsidRDefault="00A91B5B" w:rsidP="00BC2B60">
            <w:pPr>
              <w:spacing w:line="276" w:lineRule="auto"/>
              <w:jc w:val="both"/>
              <w:cnfStyle w:val="100000000000" w:firstRow="1" w:lastRow="0" w:firstColumn="0" w:lastColumn="0" w:oddVBand="0" w:evenVBand="0" w:oddHBand="0" w:evenHBand="0" w:firstRowFirstColumn="0" w:firstRowLastColumn="0" w:lastRowFirstColumn="0" w:lastRowLastColumn="0"/>
              <w:rPr>
                <w:sz w:val="24"/>
                <w:szCs w:val="24"/>
              </w:rPr>
            </w:pPr>
            <w:r w:rsidRPr="00BC2B60">
              <w:rPr>
                <w:sz w:val="24"/>
                <w:szCs w:val="24"/>
              </w:rPr>
              <w:t>Average feedback Score</w:t>
            </w:r>
          </w:p>
        </w:tc>
      </w:tr>
      <w:tr w:rsidR="00A91B5B" w:rsidRPr="00BC2B60" w14:paraId="624B2CDB" w14:textId="77777777" w:rsidTr="006F2AD6">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2106" w:type="dxa"/>
            <w:tcBorders>
              <w:top w:val="none" w:sz="0" w:space="0" w:color="auto"/>
              <w:bottom w:val="none" w:sz="0" w:space="0" w:color="auto"/>
              <w:right w:val="none" w:sz="0" w:space="0" w:color="auto"/>
            </w:tcBorders>
          </w:tcPr>
          <w:p w14:paraId="50FB3809" w14:textId="2B86DE19" w:rsidR="00A91B5B" w:rsidRPr="00BC2B60" w:rsidRDefault="00A91B5B" w:rsidP="00BC2B60">
            <w:pPr>
              <w:spacing w:line="276" w:lineRule="auto"/>
              <w:jc w:val="both"/>
              <w:rPr>
                <w:sz w:val="24"/>
                <w:szCs w:val="24"/>
              </w:rPr>
            </w:pPr>
            <w:r w:rsidRPr="00BC2B60">
              <w:rPr>
                <w:sz w:val="24"/>
                <w:szCs w:val="24"/>
              </w:rPr>
              <w:t>October 2012</w:t>
            </w:r>
          </w:p>
        </w:tc>
        <w:tc>
          <w:tcPr>
            <w:tcW w:w="3221" w:type="dxa"/>
            <w:tcBorders>
              <w:top w:val="none" w:sz="0" w:space="0" w:color="auto"/>
              <w:bottom w:val="none" w:sz="0" w:space="0" w:color="auto"/>
            </w:tcBorders>
          </w:tcPr>
          <w:p w14:paraId="50A197D8" w14:textId="247EA162" w:rsidR="00A91B5B" w:rsidRPr="00BC2B60" w:rsidRDefault="00B71190" w:rsidP="00BC2B60">
            <w:pPr>
              <w:spacing w:line="276" w:lineRule="auto"/>
              <w:jc w:val="both"/>
              <w:cnfStyle w:val="000000100000" w:firstRow="0" w:lastRow="0" w:firstColumn="0" w:lastColumn="0" w:oddVBand="0" w:evenVBand="0" w:oddHBand="1" w:evenHBand="0" w:firstRowFirstColumn="0" w:firstRowLastColumn="0" w:lastRowFirstColumn="0" w:lastRowLastColumn="0"/>
              <w:rPr>
                <w:b/>
                <w:bCs/>
                <w:sz w:val="24"/>
                <w:szCs w:val="24"/>
              </w:rPr>
            </w:pPr>
            <w:r w:rsidRPr="00BC2B60">
              <w:rPr>
                <w:b/>
                <w:bCs/>
                <w:sz w:val="24"/>
                <w:szCs w:val="24"/>
              </w:rPr>
              <w:t>3.2</w:t>
            </w:r>
            <w:r w:rsidR="000B445E" w:rsidRPr="00BC2B60">
              <w:rPr>
                <w:b/>
                <w:bCs/>
                <w:sz w:val="24"/>
                <w:szCs w:val="24"/>
              </w:rPr>
              <w:t>3</w:t>
            </w:r>
          </w:p>
        </w:tc>
      </w:tr>
      <w:tr w:rsidR="00A91B5B" w:rsidRPr="00BC2B60" w14:paraId="6B7E296F" w14:textId="77777777" w:rsidTr="006F2AD6">
        <w:trPr>
          <w:trHeight w:val="78"/>
        </w:trPr>
        <w:tc>
          <w:tcPr>
            <w:cnfStyle w:val="001000000000" w:firstRow="0" w:lastRow="0" w:firstColumn="1" w:lastColumn="0" w:oddVBand="0" w:evenVBand="0" w:oddHBand="0" w:evenHBand="0" w:firstRowFirstColumn="0" w:firstRowLastColumn="0" w:lastRowFirstColumn="0" w:lastRowLastColumn="0"/>
            <w:tcW w:w="2106" w:type="dxa"/>
            <w:tcBorders>
              <w:right w:val="none" w:sz="0" w:space="0" w:color="auto"/>
            </w:tcBorders>
          </w:tcPr>
          <w:p w14:paraId="7904C345" w14:textId="7DA7FA30" w:rsidR="00A91B5B" w:rsidRPr="00BC2B60" w:rsidRDefault="00A91B5B" w:rsidP="00BC2B60">
            <w:pPr>
              <w:spacing w:line="276" w:lineRule="auto"/>
              <w:jc w:val="both"/>
              <w:rPr>
                <w:sz w:val="24"/>
                <w:szCs w:val="24"/>
              </w:rPr>
            </w:pPr>
            <w:r w:rsidRPr="00BC2B60">
              <w:rPr>
                <w:sz w:val="24"/>
                <w:szCs w:val="24"/>
              </w:rPr>
              <w:t>November 2012</w:t>
            </w:r>
          </w:p>
        </w:tc>
        <w:tc>
          <w:tcPr>
            <w:tcW w:w="3221" w:type="dxa"/>
          </w:tcPr>
          <w:p w14:paraId="46C4159E" w14:textId="3867A7DE" w:rsidR="00A91B5B" w:rsidRPr="00BC2B60" w:rsidRDefault="000B445E" w:rsidP="00BC2B60">
            <w:pPr>
              <w:spacing w:line="276"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BC2B60">
              <w:rPr>
                <w:b/>
                <w:bCs/>
                <w:sz w:val="24"/>
                <w:szCs w:val="24"/>
              </w:rPr>
              <w:t>3.17</w:t>
            </w:r>
          </w:p>
        </w:tc>
      </w:tr>
      <w:tr w:rsidR="00A91B5B" w:rsidRPr="00BC2B60" w14:paraId="3A256FC7" w14:textId="77777777" w:rsidTr="006F2AD6">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106" w:type="dxa"/>
            <w:tcBorders>
              <w:top w:val="none" w:sz="0" w:space="0" w:color="auto"/>
              <w:bottom w:val="none" w:sz="0" w:space="0" w:color="auto"/>
              <w:right w:val="none" w:sz="0" w:space="0" w:color="auto"/>
            </w:tcBorders>
          </w:tcPr>
          <w:p w14:paraId="62087BC3" w14:textId="2863560F" w:rsidR="00A91B5B" w:rsidRPr="00BC2B60" w:rsidRDefault="00A91B5B" w:rsidP="00BC2B60">
            <w:pPr>
              <w:spacing w:line="276" w:lineRule="auto"/>
              <w:jc w:val="both"/>
              <w:rPr>
                <w:sz w:val="24"/>
                <w:szCs w:val="24"/>
              </w:rPr>
            </w:pPr>
            <w:r w:rsidRPr="00BC2B60">
              <w:rPr>
                <w:sz w:val="24"/>
                <w:szCs w:val="24"/>
              </w:rPr>
              <w:t>December 2012</w:t>
            </w:r>
          </w:p>
        </w:tc>
        <w:tc>
          <w:tcPr>
            <w:tcW w:w="3221" w:type="dxa"/>
            <w:tcBorders>
              <w:top w:val="none" w:sz="0" w:space="0" w:color="auto"/>
              <w:bottom w:val="none" w:sz="0" w:space="0" w:color="auto"/>
            </w:tcBorders>
          </w:tcPr>
          <w:p w14:paraId="7A80CC2A" w14:textId="491A1B82" w:rsidR="00A91B5B" w:rsidRPr="00BC2B60" w:rsidRDefault="000B445E" w:rsidP="00BC2B60">
            <w:pPr>
              <w:spacing w:line="276" w:lineRule="auto"/>
              <w:jc w:val="both"/>
              <w:cnfStyle w:val="000000100000" w:firstRow="0" w:lastRow="0" w:firstColumn="0" w:lastColumn="0" w:oddVBand="0" w:evenVBand="0" w:oddHBand="1" w:evenHBand="0" w:firstRowFirstColumn="0" w:firstRowLastColumn="0" w:lastRowFirstColumn="0" w:lastRowLastColumn="0"/>
              <w:rPr>
                <w:b/>
                <w:bCs/>
                <w:sz w:val="24"/>
                <w:szCs w:val="24"/>
              </w:rPr>
            </w:pPr>
            <w:r w:rsidRPr="00BC2B60">
              <w:rPr>
                <w:b/>
                <w:bCs/>
                <w:sz w:val="24"/>
                <w:szCs w:val="24"/>
              </w:rPr>
              <w:t>3.3</w:t>
            </w:r>
            <w:r w:rsidR="007230C9" w:rsidRPr="00BC2B60">
              <w:rPr>
                <w:b/>
                <w:bCs/>
                <w:sz w:val="24"/>
                <w:szCs w:val="24"/>
              </w:rPr>
              <w:t>3</w:t>
            </w:r>
          </w:p>
        </w:tc>
      </w:tr>
      <w:tr w:rsidR="00A91B5B" w:rsidRPr="00BC2B60" w14:paraId="4AA20B31" w14:textId="77777777" w:rsidTr="006F2AD6">
        <w:trPr>
          <w:trHeight w:val="78"/>
        </w:trPr>
        <w:tc>
          <w:tcPr>
            <w:cnfStyle w:val="001000000000" w:firstRow="0" w:lastRow="0" w:firstColumn="1" w:lastColumn="0" w:oddVBand="0" w:evenVBand="0" w:oddHBand="0" w:evenHBand="0" w:firstRowFirstColumn="0" w:firstRowLastColumn="0" w:lastRowFirstColumn="0" w:lastRowLastColumn="0"/>
            <w:tcW w:w="2106" w:type="dxa"/>
            <w:tcBorders>
              <w:right w:val="none" w:sz="0" w:space="0" w:color="auto"/>
            </w:tcBorders>
          </w:tcPr>
          <w:p w14:paraId="493DFD55" w14:textId="5FEC65AA" w:rsidR="00A91B5B" w:rsidRPr="00BC2B60" w:rsidRDefault="00A91B5B" w:rsidP="00BC2B60">
            <w:pPr>
              <w:spacing w:line="276" w:lineRule="auto"/>
              <w:jc w:val="both"/>
              <w:rPr>
                <w:sz w:val="24"/>
                <w:szCs w:val="24"/>
              </w:rPr>
            </w:pPr>
            <w:r w:rsidRPr="00BC2B60">
              <w:rPr>
                <w:sz w:val="24"/>
                <w:szCs w:val="24"/>
              </w:rPr>
              <w:t>January 2013</w:t>
            </w:r>
          </w:p>
        </w:tc>
        <w:tc>
          <w:tcPr>
            <w:tcW w:w="3221" w:type="dxa"/>
          </w:tcPr>
          <w:p w14:paraId="6A2C9020" w14:textId="197971E6" w:rsidR="00A91B5B" w:rsidRPr="00BC2B60" w:rsidRDefault="000B445E" w:rsidP="00BC2B60">
            <w:pPr>
              <w:spacing w:line="276"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BC2B60">
              <w:rPr>
                <w:b/>
                <w:bCs/>
                <w:sz w:val="24"/>
                <w:szCs w:val="24"/>
              </w:rPr>
              <w:t>3.2</w:t>
            </w:r>
            <w:r w:rsidR="00710746" w:rsidRPr="00BC2B60">
              <w:rPr>
                <w:b/>
                <w:bCs/>
                <w:sz w:val="24"/>
                <w:szCs w:val="24"/>
              </w:rPr>
              <w:t>3</w:t>
            </w:r>
          </w:p>
        </w:tc>
      </w:tr>
      <w:tr w:rsidR="00A91B5B" w:rsidRPr="00BC2B60" w14:paraId="74A3D9B9" w14:textId="77777777" w:rsidTr="006F2AD6">
        <w:trPr>
          <w:cnfStyle w:val="000000100000" w:firstRow="0" w:lastRow="0" w:firstColumn="0" w:lastColumn="0" w:oddVBand="0" w:evenVBand="0" w:oddHBand="1" w:evenHBand="0" w:firstRowFirstColumn="0" w:firstRowLastColumn="0" w:lastRowFirstColumn="0" w:lastRowLastColumn="0"/>
          <w:trHeight w:val="78"/>
        </w:trPr>
        <w:tc>
          <w:tcPr>
            <w:cnfStyle w:val="001000000000" w:firstRow="0" w:lastRow="0" w:firstColumn="1" w:lastColumn="0" w:oddVBand="0" w:evenVBand="0" w:oddHBand="0" w:evenHBand="0" w:firstRowFirstColumn="0" w:firstRowLastColumn="0" w:lastRowFirstColumn="0" w:lastRowLastColumn="0"/>
            <w:tcW w:w="2106" w:type="dxa"/>
            <w:tcBorders>
              <w:top w:val="none" w:sz="0" w:space="0" w:color="auto"/>
              <w:bottom w:val="none" w:sz="0" w:space="0" w:color="auto"/>
              <w:right w:val="none" w:sz="0" w:space="0" w:color="auto"/>
            </w:tcBorders>
          </w:tcPr>
          <w:p w14:paraId="45944266" w14:textId="475C0CE5" w:rsidR="00A91B5B" w:rsidRPr="00BC2B60" w:rsidRDefault="00A91B5B" w:rsidP="00BC2B60">
            <w:pPr>
              <w:spacing w:line="276" w:lineRule="auto"/>
              <w:jc w:val="both"/>
              <w:rPr>
                <w:sz w:val="24"/>
                <w:szCs w:val="24"/>
              </w:rPr>
            </w:pPr>
            <w:r w:rsidRPr="00BC2B60">
              <w:rPr>
                <w:sz w:val="24"/>
                <w:szCs w:val="24"/>
              </w:rPr>
              <w:t>February 2013</w:t>
            </w:r>
          </w:p>
        </w:tc>
        <w:tc>
          <w:tcPr>
            <w:tcW w:w="3221" w:type="dxa"/>
            <w:tcBorders>
              <w:top w:val="none" w:sz="0" w:space="0" w:color="auto"/>
              <w:bottom w:val="none" w:sz="0" w:space="0" w:color="auto"/>
            </w:tcBorders>
          </w:tcPr>
          <w:p w14:paraId="63C41699" w14:textId="63133EB2" w:rsidR="00A91B5B" w:rsidRPr="00BC2B60" w:rsidRDefault="000B445E" w:rsidP="00BC2B60">
            <w:pPr>
              <w:spacing w:line="276" w:lineRule="auto"/>
              <w:jc w:val="both"/>
              <w:cnfStyle w:val="000000100000" w:firstRow="0" w:lastRow="0" w:firstColumn="0" w:lastColumn="0" w:oddVBand="0" w:evenVBand="0" w:oddHBand="1" w:evenHBand="0" w:firstRowFirstColumn="0" w:firstRowLastColumn="0" w:lastRowFirstColumn="0" w:lastRowLastColumn="0"/>
              <w:rPr>
                <w:b/>
                <w:bCs/>
                <w:sz w:val="24"/>
                <w:szCs w:val="24"/>
              </w:rPr>
            </w:pPr>
            <w:r w:rsidRPr="00BC2B60">
              <w:rPr>
                <w:b/>
                <w:bCs/>
                <w:sz w:val="24"/>
                <w:szCs w:val="24"/>
              </w:rPr>
              <w:t>3.2</w:t>
            </w:r>
            <w:r w:rsidR="00710746" w:rsidRPr="00BC2B60">
              <w:rPr>
                <w:b/>
                <w:bCs/>
                <w:sz w:val="24"/>
                <w:szCs w:val="24"/>
              </w:rPr>
              <w:t>4</w:t>
            </w:r>
          </w:p>
        </w:tc>
      </w:tr>
      <w:tr w:rsidR="00A91B5B" w:rsidRPr="00BC2B60" w14:paraId="556C3D87" w14:textId="77777777" w:rsidTr="006F2AD6">
        <w:trPr>
          <w:trHeight w:val="222"/>
        </w:trPr>
        <w:tc>
          <w:tcPr>
            <w:cnfStyle w:val="001000000000" w:firstRow="0" w:lastRow="0" w:firstColumn="1" w:lastColumn="0" w:oddVBand="0" w:evenVBand="0" w:oddHBand="0" w:evenHBand="0" w:firstRowFirstColumn="0" w:firstRowLastColumn="0" w:lastRowFirstColumn="0" w:lastRowLastColumn="0"/>
            <w:tcW w:w="2106" w:type="dxa"/>
            <w:tcBorders>
              <w:right w:val="none" w:sz="0" w:space="0" w:color="auto"/>
            </w:tcBorders>
          </w:tcPr>
          <w:p w14:paraId="4CE48EDC" w14:textId="755D8073" w:rsidR="00A91B5B" w:rsidRPr="00BC2B60" w:rsidRDefault="00A91B5B" w:rsidP="00BC2B60">
            <w:pPr>
              <w:spacing w:line="276" w:lineRule="auto"/>
              <w:jc w:val="both"/>
              <w:rPr>
                <w:sz w:val="24"/>
                <w:szCs w:val="24"/>
              </w:rPr>
            </w:pPr>
            <w:r w:rsidRPr="00BC2B60">
              <w:rPr>
                <w:sz w:val="24"/>
                <w:szCs w:val="24"/>
              </w:rPr>
              <w:t>March 2013</w:t>
            </w:r>
          </w:p>
        </w:tc>
        <w:tc>
          <w:tcPr>
            <w:tcW w:w="3221" w:type="dxa"/>
          </w:tcPr>
          <w:p w14:paraId="7749631D" w14:textId="74593111" w:rsidR="00A91B5B" w:rsidRPr="00BC2B60" w:rsidRDefault="000B445E" w:rsidP="00BC2B60">
            <w:pPr>
              <w:spacing w:line="276"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BC2B60">
              <w:rPr>
                <w:b/>
                <w:bCs/>
                <w:sz w:val="24"/>
                <w:szCs w:val="24"/>
              </w:rPr>
              <w:t>3.3</w:t>
            </w:r>
            <w:r w:rsidR="00710746" w:rsidRPr="00BC2B60">
              <w:rPr>
                <w:b/>
                <w:bCs/>
                <w:sz w:val="24"/>
                <w:szCs w:val="24"/>
              </w:rPr>
              <w:t>1</w:t>
            </w:r>
          </w:p>
        </w:tc>
      </w:tr>
      <w:tr w:rsidR="00A91B5B" w:rsidRPr="00BC2B60" w14:paraId="12ED5106" w14:textId="77777777" w:rsidTr="006F2AD6">
        <w:trPr>
          <w:cnfStyle w:val="000000100000" w:firstRow="0" w:lastRow="0" w:firstColumn="0" w:lastColumn="0" w:oddVBand="0" w:evenVBand="0" w:oddHBand="1" w:evenHBand="0" w:firstRowFirstColumn="0" w:firstRowLastColumn="0" w:lastRowFirstColumn="0" w:lastRowLastColumn="0"/>
          <w:trHeight w:val="11"/>
        </w:trPr>
        <w:tc>
          <w:tcPr>
            <w:cnfStyle w:val="001000000000" w:firstRow="0" w:lastRow="0" w:firstColumn="1" w:lastColumn="0" w:oddVBand="0" w:evenVBand="0" w:oddHBand="0" w:evenHBand="0" w:firstRowFirstColumn="0" w:firstRowLastColumn="0" w:lastRowFirstColumn="0" w:lastRowLastColumn="0"/>
            <w:tcW w:w="2106" w:type="dxa"/>
            <w:tcBorders>
              <w:top w:val="none" w:sz="0" w:space="0" w:color="auto"/>
              <w:bottom w:val="none" w:sz="0" w:space="0" w:color="auto"/>
              <w:right w:val="none" w:sz="0" w:space="0" w:color="auto"/>
            </w:tcBorders>
          </w:tcPr>
          <w:p w14:paraId="348156C2" w14:textId="30008F74" w:rsidR="00A91B5B" w:rsidRPr="00BC2B60" w:rsidRDefault="00A91B5B" w:rsidP="00BC2B60">
            <w:pPr>
              <w:spacing w:line="276" w:lineRule="auto"/>
              <w:jc w:val="both"/>
              <w:rPr>
                <w:sz w:val="24"/>
                <w:szCs w:val="24"/>
              </w:rPr>
            </w:pPr>
            <w:r w:rsidRPr="00BC2B60">
              <w:rPr>
                <w:sz w:val="24"/>
                <w:szCs w:val="24"/>
              </w:rPr>
              <w:t>April 2013</w:t>
            </w:r>
          </w:p>
        </w:tc>
        <w:tc>
          <w:tcPr>
            <w:tcW w:w="3221" w:type="dxa"/>
            <w:tcBorders>
              <w:top w:val="none" w:sz="0" w:space="0" w:color="auto"/>
              <w:bottom w:val="none" w:sz="0" w:space="0" w:color="auto"/>
            </w:tcBorders>
          </w:tcPr>
          <w:p w14:paraId="60EA2DD6" w14:textId="1CBC436D" w:rsidR="00A91B5B" w:rsidRPr="00BC2B60" w:rsidRDefault="00F63A9B" w:rsidP="00BC2B60">
            <w:pPr>
              <w:spacing w:line="276" w:lineRule="auto"/>
              <w:jc w:val="both"/>
              <w:cnfStyle w:val="000000100000" w:firstRow="0" w:lastRow="0" w:firstColumn="0" w:lastColumn="0" w:oddVBand="0" w:evenVBand="0" w:oddHBand="1" w:evenHBand="0" w:firstRowFirstColumn="0" w:firstRowLastColumn="0" w:lastRowFirstColumn="0" w:lastRowLastColumn="0"/>
              <w:rPr>
                <w:b/>
                <w:bCs/>
                <w:sz w:val="24"/>
                <w:szCs w:val="24"/>
              </w:rPr>
            </w:pPr>
            <w:r w:rsidRPr="00BC2B60">
              <w:rPr>
                <w:b/>
                <w:bCs/>
                <w:sz w:val="24"/>
                <w:szCs w:val="24"/>
              </w:rPr>
              <w:t>3.2</w:t>
            </w:r>
            <w:r w:rsidR="00710746" w:rsidRPr="00BC2B60">
              <w:rPr>
                <w:b/>
                <w:bCs/>
                <w:sz w:val="24"/>
                <w:szCs w:val="24"/>
              </w:rPr>
              <w:t>3</w:t>
            </w:r>
          </w:p>
        </w:tc>
      </w:tr>
      <w:tr w:rsidR="00A91B5B" w:rsidRPr="00BC2B60" w14:paraId="3B63A61F" w14:textId="77777777" w:rsidTr="006F2AD6">
        <w:trPr>
          <w:trHeight w:val="127"/>
        </w:trPr>
        <w:tc>
          <w:tcPr>
            <w:cnfStyle w:val="001000000000" w:firstRow="0" w:lastRow="0" w:firstColumn="1" w:lastColumn="0" w:oddVBand="0" w:evenVBand="0" w:oddHBand="0" w:evenHBand="0" w:firstRowFirstColumn="0" w:firstRowLastColumn="0" w:lastRowFirstColumn="0" w:lastRowLastColumn="0"/>
            <w:tcW w:w="2106" w:type="dxa"/>
            <w:tcBorders>
              <w:right w:val="none" w:sz="0" w:space="0" w:color="auto"/>
            </w:tcBorders>
          </w:tcPr>
          <w:p w14:paraId="1031A0BA" w14:textId="50960A10" w:rsidR="00A91B5B" w:rsidRPr="00BC2B60" w:rsidRDefault="00A91B5B" w:rsidP="00BC2B60">
            <w:pPr>
              <w:spacing w:line="276" w:lineRule="auto"/>
              <w:jc w:val="both"/>
              <w:rPr>
                <w:sz w:val="24"/>
                <w:szCs w:val="24"/>
              </w:rPr>
            </w:pPr>
            <w:r w:rsidRPr="00BC2B60">
              <w:rPr>
                <w:sz w:val="24"/>
                <w:szCs w:val="24"/>
              </w:rPr>
              <w:t>May 2013</w:t>
            </w:r>
          </w:p>
        </w:tc>
        <w:tc>
          <w:tcPr>
            <w:tcW w:w="3221" w:type="dxa"/>
          </w:tcPr>
          <w:p w14:paraId="5AEFC4F4" w14:textId="7D7375F3" w:rsidR="00A91B5B" w:rsidRPr="00BC2B60" w:rsidRDefault="00F63A9B" w:rsidP="00BC2B60">
            <w:pPr>
              <w:spacing w:line="276" w:lineRule="auto"/>
              <w:jc w:val="both"/>
              <w:cnfStyle w:val="000000000000" w:firstRow="0" w:lastRow="0" w:firstColumn="0" w:lastColumn="0" w:oddVBand="0" w:evenVBand="0" w:oddHBand="0" w:evenHBand="0" w:firstRowFirstColumn="0" w:firstRowLastColumn="0" w:lastRowFirstColumn="0" w:lastRowLastColumn="0"/>
              <w:rPr>
                <w:b/>
                <w:bCs/>
                <w:sz w:val="24"/>
                <w:szCs w:val="24"/>
              </w:rPr>
            </w:pPr>
            <w:r w:rsidRPr="00BC2B60">
              <w:rPr>
                <w:b/>
                <w:bCs/>
                <w:sz w:val="24"/>
                <w:szCs w:val="24"/>
              </w:rPr>
              <w:t>3.2</w:t>
            </w:r>
            <w:r w:rsidR="00710746" w:rsidRPr="00BC2B60">
              <w:rPr>
                <w:b/>
                <w:bCs/>
                <w:sz w:val="24"/>
                <w:szCs w:val="24"/>
              </w:rPr>
              <w:t>5</w:t>
            </w:r>
          </w:p>
        </w:tc>
      </w:tr>
    </w:tbl>
    <w:p w14:paraId="50909BCA" w14:textId="00DCA5BF" w:rsidR="00812F48" w:rsidRPr="00BC2B60" w:rsidRDefault="00812F48" w:rsidP="00BC2B60">
      <w:pPr>
        <w:spacing w:line="276" w:lineRule="auto"/>
        <w:jc w:val="both"/>
        <w:rPr>
          <w:sz w:val="24"/>
          <w:szCs w:val="24"/>
        </w:rPr>
      </w:pPr>
    </w:p>
    <w:p w14:paraId="0A4F2850" w14:textId="5DF5C0AE" w:rsidR="001E0F02" w:rsidRPr="00BC2B60" w:rsidRDefault="00B77106" w:rsidP="00BC2B60">
      <w:pPr>
        <w:spacing w:line="276" w:lineRule="auto"/>
        <w:jc w:val="both"/>
        <w:rPr>
          <w:sz w:val="24"/>
          <w:szCs w:val="24"/>
        </w:rPr>
      </w:pPr>
      <w:r w:rsidRPr="00BC2B60">
        <w:rPr>
          <w:sz w:val="24"/>
          <w:szCs w:val="24"/>
        </w:rPr>
        <w:lastRenderedPageBreak/>
        <w:t xml:space="preserve">We </w:t>
      </w:r>
      <w:r w:rsidR="00C80CF0" w:rsidRPr="00BC2B60">
        <w:rPr>
          <w:sz w:val="24"/>
          <w:szCs w:val="24"/>
        </w:rPr>
        <w:t>plotted</w:t>
      </w:r>
      <w:r w:rsidRPr="00BC2B60">
        <w:rPr>
          <w:sz w:val="24"/>
          <w:szCs w:val="24"/>
        </w:rPr>
        <w:t xml:space="preserve"> </w:t>
      </w:r>
      <w:r w:rsidR="005C46D9" w:rsidRPr="00BC2B60">
        <w:rPr>
          <w:sz w:val="24"/>
          <w:szCs w:val="24"/>
        </w:rPr>
        <w:t xml:space="preserve">bar </w:t>
      </w:r>
      <w:r w:rsidR="000C0679" w:rsidRPr="00BC2B60">
        <w:rPr>
          <w:sz w:val="24"/>
          <w:szCs w:val="24"/>
        </w:rPr>
        <w:t xml:space="preserve">(Figure 5) </w:t>
      </w:r>
      <w:r w:rsidR="005C46D9" w:rsidRPr="00BC2B60">
        <w:rPr>
          <w:sz w:val="24"/>
          <w:szCs w:val="24"/>
        </w:rPr>
        <w:t>and</w:t>
      </w:r>
      <w:r w:rsidRPr="00BC2B60">
        <w:rPr>
          <w:sz w:val="24"/>
          <w:szCs w:val="24"/>
        </w:rPr>
        <w:t xml:space="preserve"> line</w:t>
      </w:r>
      <w:r w:rsidR="000C0679" w:rsidRPr="00BC2B60">
        <w:rPr>
          <w:sz w:val="24"/>
          <w:szCs w:val="24"/>
        </w:rPr>
        <w:t xml:space="preserve"> (Figure 6)</w:t>
      </w:r>
      <w:r w:rsidRPr="00BC2B60">
        <w:rPr>
          <w:sz w:val="24"/>
          <w:szCs w:val="24"/>
        </w:rPr>
        <w:t xml:space="preserve"> graph to </w:t>
      </w:r>
      <w:r w:rsidR="00CE4830" w:rsidRPr="00BC2B60">
        <w:rPr>
          <w:sz w:val="24"/>
          <w:szCs w:val="24"/>
        </w:rPr>
        <w:t>aid</w:t>
      </w:r>
      <w:r w:rsidR="00217405" w:rsidRPr="00BC2B60">
        <w:rPr>
          <w:sz w:val="24"/>
          <w:szCs w:val="24"/>
        </w:rPr>
        <w:t xml:space="preserve"> visualize the outcome and make accurate analysis.</w:t>
      </w:r>
      <w:r w:rsidR="000C0679" w:rsidRPr="00BC2B60">
        <w:rPr>
          <w:sz w:val="24"/>
          <w:szCs w:val="24"/>
        </w:rPr>
        <w:t xml:space="preserve"> As the bar graph illustrates, </w:t>
      </w:r>
      <w:r w:rsidR="007B3692" w:rsidRPr="00BC2B60">
        <w:rPr>
          <w:sz w:val="24"/>
          <w:szCs w:val="24"/>
        </w:rPr>
        <w:t>the</w:t>
      </w:r>
      <w:r w:rsidR="002737BE" w:rsidRPr="00BC2B60">
        <w:rPr>
          <w:sz w:val="24"/>
          <w:szCs w:val="24"/>
        </w:rPr>
        <w:t xml:space="preserve"> average</w:t>
      </w:r>
      <w:r w:rsidR="00A00E59" w:rsidRPr="00BC2B60">
        <w:rPr>
          <w:sz w:val="24"/>
          <w:szCs w:val="24"/>
        </w:rPr>
        <w:t xml:space="preserve"> score decreased from October 2012 to November 2012,</w:t>
      </w:r>
      <w:r w:rsidR="00302DD8" w:rsidRPr="00BC2B60">
        <w:rPr>
          <w:sz w:val="24"/>
          <w:szCs w:val="24"/>
        </w:rPr>
        <w:t xml:space="preserve"> and a </w:t>
      </w:r>
      <w:r w:rsidR="00A00E59" w:rsidRPr="00BC2B60">
        <w:rPr>
          <w:sz w:val="24"/>
          <w:szCs w:val="24"/>
        </w:rPr>
        <w:t>sharp increase in December 2012</w:t>
      </w:r>
      <w:r w:rsidR="00302DD8" w:rsidRPr="00BC2B60">
        <w:rPr>
          <w:sz w:val="24"/>
          <w:szCs w:val="24"/>
        </w:rPr>
        <w:t>. A</w:t>
      </w:r>
      <w:r w:rsidR="004C167F" w:rsidRPr="00BC2B60">
        <w:rPr>
          <w:sz w:val="24"/>
          <w:szCs w:val="24"/>
        </w:rPr>
        <w:t xml:space="preserve">verage </w:t>
      </w:r>
      <w:r w:rsidR="003C14BA" w:rsidRPr="00BC2B60">
        <w:rPr>
          <w:sz w:val="24"/>
          <w:szCs w:val="24"/>
        </w:rPr>
        <w:t xml:space="preserve">Score </w:t>
      </w:r>
      <w:r w:rsidR="004C167F" w:rsidRPr="00BC2B60">
        <w:rPr>
          <w:sz w:val="24"/>
          <w:szCs w:val="24"/>
        </w:rPr>
        <w:t>got down from 3.</w:t>
      </w:r>
      <w:r w:rsidR="00302DD8" w:rsidRPr="00BC2B60">
        <w:rPr>
          <w:sz w:val="24"/>
          <w:szCs w:val="24"/>
        </w:rPr>
        <w:t>32 to 3.23 from December 2012 to January 2013</w:t>
      </w:r>
      <w:r w:rsidR="00EA18CA" w:rsidRPr="00BC2B60">
        <w:rPr>
          <w:sz w:val="24"/>
          <w:szCs w:val="24"/>
        </w:rPr>
        <w:t xml:space="preserve">, </w:t>
      </w:r>
      <w:r w:rsidR="003C14BA" w:rsidRPr="00BC2B60">
        <w:rPr>
          <w:sz w:val="24"/>
          <w:szCs w:val="24"/>
        </w:rPr>
        <w:t xml:space="preserve">gradually </w:t>
      </w:r>
      <w:r w:rsidR="009F50D4" w:rsidRPr="00BC2B60">
        <w:rPr>
          <w:sz w:val="24"/>
          <w:szCs w:val="24"/>
        </w:rPr>
        <w:t xml:space="preserve">increase up to </w:t>
      </w:r>
      <w:r w:rsidR="00982516" w:rsidRPr="00BC2B60">
        <w:rPr>
          <w:sz w:val="24"/>
          <w:szCs w:val="24"/>
        </w:rPr>
        <w:t>March</w:t>
      </w:r>
      <w:r w:rsidR="009F50D4" w:rsidRPr="00BC2B60">
        <w:rPr>
          <w:sz w:val="24"/>
          <w:szCs w:val="24"/>
        </w:rPr>
        <w:t xml:space="preserve"> 2013, followed by a </w:t>
      </w:r>
      <w:r w:rsidR="002D4011">
        <w:rPr>
          <w:sz w:val="24"/>
          <w:szCs w:val="24"/>
        </w:rPr>
        <w:t>downfall</w:t>
      </w:r>
      <w:r w:rsidR="009F50D4" w:rsidRPr="00BC2B60">
        <w:rPr>
          <w:sz w:val="24"/>
          <w:szCs w:val="24"/>
        </w:rPr>
        <w:t xml:space="preserve"> in </w:t>
      </w:r>
      <w:r w:rsidR="00EA18CA" w:rsidRPr="00BC2B60">
        <w:rPr>
          <w:sz w:val="24"/>
          <w:szCs w:val="24"/>
        </w:rPr>
        <w:t xml:space="preserve">April 2013 and slightly increase in May 2013. </w:t>
      </w:r>
      <w:r w:rsidR="00982516" w:rsidRPr="00BC2B60">
        <w:rPr>
          <w:sz w:val="24"/>
          <w:szCs w:val="24"/>
        </w:rPr>
        <w:t>Overall, December 2012</w:t>
      </w:r>
      <w:r w:rsidR="00731B2D" w:rsidRPr="00BC2B60">
        <w:rPr>
          <w:sz w:val="24"/>
          <w:szCs w:val="24"/>
        </w:rPr>
        <w:t xml:space="preserve"> (</w:t>
      </w:r>
      <w:r w:rsidR="007230C9" w:rsidRPr="00BC2B60">
        <w:rPr>
          <w:sz w:val="24"/>
          <w:szCs w:val="24"/>
        </w:rPr>
        <w:t>3.33)</w:t>
      </w:r>
      <w:r w:rsidR="00982516" w:rsidRPr="00BC2B60">
        <w:rPr>
          <w:sz w:val="24"/>
          <w:szCs w:val="24"/>
        </w:rPr>
        <w:t xml:space="preserve"> has recorded the highest average feedback score and least with November</w:t>
      </w:r>
      <w:r w:rsidR="0052128C" w:rsidRPr="00BC2B60">
        <w:rPr>
          <w:sz w:val="24"/>
          <w:szCs w:val="24"/>
        </w:rPr>
        <w:t xml:space="preserve"> 2012</w:t>
      </w:r>
      <w:r w:rsidR="00731B2D" w:rsidRPr="00BC2B60">
        <w:rPr>
          <w:sz w:val="24"/>
          <w:szCs w:val="24"/>
        </w:rPr>
        <w:t xml:space="preserve"> (3.17)</w:t>
      </w:r>
      <w:r w:rsidR="0052128C" w:rsidRPr="00BC2B60">
        <w:rPr>
          <w:sz w:val="24"/>
          <w:szCs w:val="24"/>
        </w:rPr>
        <w:t xml:space="preserve"> in the duration of 8 month. </w:t>
      </w:r>
    </w:p>
    <w:p w14:paraId="47C0925F" w14:textId="77777777" w:rsidR="00B0777B" w:rsidRPr="00BC2B60" w:rsidRDefault="003C2190" w:rsidP="00BC2B60">
      <w:pPr>
        <w:keepNext/>
        <w:spacing w:line="276" w:lineRule="auto"/>
        <w:jc w:val="both"/>
        <w:rPr>
          <w:sz w:val="24"/>
          <w:szCs w:val="24"/>
        </w:rPr>
      </w:pPr>
      <w:r w:rsidRPr="00BC2B60">
        <w:rPr>
          <w:noProof/>
          <w:sz w:val="24"/>
          <w:szCs w:val="24"/>
        </w:rPr>
        <w:drawing>
          <wp:inline distT="0" distB="0" distL="0" distR="0" wp14:anchorId="76DD6242" wp14:editId="11987C7E">
            <wp:extent cx="3324225" cy="2160746"/>
            <wp:effectExtent l="0" t="0" r="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41" cy="2170636"/>
                    </a:xfrm>
                    <a:prstGeom prst="rect">
                      <a:avLst/>
                    </a:prstGeom>
                    <a:noFill/>
                    <a:ln>
                      <a:noFill/>
                    </a:ln>
                  </pic:spPr>
                </pic:pic>
              </a:graphicData>
            </a:graphic>
          </wp:inline>
        </w:drawing>
      </w:r>
    </w:p>
    <w:p w14:paraId="1E61D38A" w14:textId="31DD13B3" w:rsidR="003C2190" w:rsidRPr="00BC2B60" w:rsidRDefault="00B0777B" w:rsidP="00BC2B60">
      <w:pPr>
        <w:pStyle w:val="Caption"/>
        <w:spacing w:line="276" w:lineRule="auto"/>
        <w:jc w:val="both"/>
        <w:rPr>
          <w:sz w:val="24"/>
          <w:szCs w:val="24"/>
        </w:rPr>
      </w:pPr>
      <w:r w:rsidRPr="00BC2B60">
        <w:rPr>
          <w:sz w:val="24"/>
          <w:szCs w:val="24"/>
        </w:rPr>
        <w:t xml:space="preserve">Figure </w:t>
      </w:r>
      <w:r w:rsidR="00416262" w:rsidRPr="00BC2B60">
        <w:rPr>
          <w:sz w:val="24"/>
          <w:szCs w:val="24"/>
        </w:rPr>
        <w:t>5</w:t>
      </w:r>
      <w:r w:rsidRPr="00BC2B60">
        <w:rPr>
          <w:sz w:val="24"/>
          <w:szCs w:val="24"/>
        </w:rPr>
        <w:t>: Bar Graph for Average Feedback Score Per Month</w:t>
      </w:r>
    </w:p>
    <w:p w14:paraId="3D788E69" w14:textId="39381400" w:rsidR="00B0777B" w:rsidRPr="00BC2B60" w:rsidRDefault="003C2190" w:rsidP="00BC2B60">
      <w:pPr>
        <w:keepNext/>
        <w:spacing w:line="276" w:lineRule="auto"/>
        <w:jc w:val="both"/>
        <w:rPr>
          <w:sz w:val="24"/>
          <w:szCs w:val="24"/>
        </w:rPr>
      </w:pPr>
      <w:r w:rsidRPr="00BC2B60">
        <w:rPr>
          <w:noProof/>
          <w:sz w:val="24"/>
          <w:szCs w:val="24"/>
        </w:rPr>
        <w:drawing>
          <wp:inline distT="0" distB="0" distL="0" distR="0" wp14:anchorId="2FFBE175" wp14:editId="1E4C77DD">
            <wp:extent cx="3771900" cy="2694213"/>
            <wp:effectExtent l="0" t="0" r="0" b="0"/>
            <wp:docPr id="11" name="Picture 11"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ocument, screensho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262" cy="2697329"/>
                    </a:xfrm>
                    <a:prstGeom prst="rect">
                      <a:avLst/>
                    </a:prstGeom>
                    <a:noFill/>
                    <a:ln>
                      <a:noFill/>
                    </a:ln>
                  </pic:spPr>
                </pic:pic>
              </a:graphicData>
            </a:graphic>
          </wp:inline>
        </w:drawing>
      </w:r>
    </w:p>
    <w:p w14:paraId="195A0F91" w14:textId="67179876" w:rsidR="003C2190" w:rsidRPr="00BC2B60" w:rsidRDefault="00B0777B" w:rsidP="00BC2B60">
      <w:pPr>
        <w:pStyle w:val="Caption"/>
        <w:spacing w:line="276" w:lineRule="auto"/>
        <w:jc w:val="both"/>
        <w:rPr>
          <w:sz w:val="24"/>
          <w:szCs w:val="24"/>
        </w:rPr>
      </w:pPr>
      <w:r w:rsidRPr="00BC2B60">
        <w:rPr>
          <w:sz w:val="24"/>
          <w:szCs w:val="24"/>
        </w:rPr>
        <w:t xml:space="preserve">Figure </w:t>
      </w:r>
      <w:r w:rsidR="00416262" w:rsidRPr="00BC2B60">
        <w:rPr>
          <w:sz w:val="24"/>
          <w:szCs w:val="24"/>
        </w:rPr>
        <w:t>6</w:t>
      </w:r>
      <w:r w:rsidRPr="00BC2B60">
        <w:rPr>
          <w:sz w:val="24"/>
          <w:szCs w:val="24"/>
        </w:rPr>
        <w:t xml:space="preserve">: Line </w:t>
      </w:r>
      <w:r w:rsidRPr="00BC2B60">
        <w:rPr>
          <w:sz w:val="24"/>
          <w:szCs w:val="24"/>
        </w:rPr>
        <w:t>Graph for Average Feedback Score Per Month</w:t>
      </w:r>
    </w:p>
    <w:p w14:paraId="1DAD45E1" w14:textId="77777777" w:rsidR="00512333" w:rsidRPr="00BC2B60" w:rsidRDefault="00512333" w:rsidP="00BC2B60">
      <w:pPr>
        <w:keepNext/>
        <w:spacing w:line="276" w:lineRule="auto"/>
        <w:jc w:val="both"/>
        <w:rPr>
          <w:sz w:val="24"/>
          <w:szCs w:val="24"/>
        </w:rPr>
      </w:pPr>
      <w:r w:rsidRPr="00BC2B60">
        <w:rPr>
          <w:noProof/>
          <w:sz w:val="24"/>
          <w:szCs w:val="24"/>
        </w:rPr>
        <w:lastRenderedPageBreak/>
        <w:drawing>
          <wp:inline distT="0" distB="0" distL="0" distR="0" wp14:anchorId="05E32F52" wp14:editId="21DDE5FB">
            <wp:extent cx="4079417" cy="186690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14"/>
                    <a:stretch>
                      <a:fillRect/>
                    </a:stretch>
                  </pic:blipFill>
                  <pic:spPr>
                    <a:xfrm>
                      <a:off x="0" y="0"/>
                      <a:ext cx="4086387" cy="1870090"/>
                    </a:xfrm>
                    <a:prstGeom prst="rect">
                      <a:avLst/>
                    </a:prstGeom>
                  </pic:spPr>
                </pic:pic>
              </a:graphicData>
            </a:graphic>
          </wp:inline>
        </w:drawing>
      </w:r>
    </w:p>
    <w:p w14:paraId="4667683D" w14:textId="36960FE5" w:rsidR="00512333" w:rsidRPr="00BC2B60" w:rsidRDefault="00512333" w:rsidP="00BC2B60">
      <w:pPr>
        <w:pStyle w:val="Caption"/>
        <w:spacing w:line="276" w:lineRule="auto"/>
        <w:jc w:val="both"/>
        <w:rPr>
          <w:sz w:val="24"/>
          <w:szCs w:val="24"/>
        </w:rPr>
      </w:pPr>
      <w:r w:rsidRPr="00BC2B60">
        <w:rPr>
          <w:sz w:val="24"/>
          <w:szCs w:val="24"/>
        </w:rPr>
        <w:t>Figure</w:t>
      </w:r>
      <w:r w:rsidR="00CA5BB0" w:rsidRPr="00BC2B60">
        <w:rPr>
          <w:sz w:val="24"/>
          <w:szCs w:val="24"/>
        </w:rPr>
        <w:t xml:space="preserve"> 7</w:t>
      </w:r>
      <w:r w:rsidRPr="00BC2B60">
        <w:rPr>
          <w:sz w:val="24"/>
          <w:szCs w:val="24"/>
        </w:rPr>
        <w:t xml:space="preserve">: </w:t>
      </w:r>
      <w:r w:rsidRPr="00BC2B60">
        <w:rPr>
          <w:sz w:val="24"/>
          <w:szCs w:val="24"/>
        </w:rPr>
        <w:t xml:space="preserve">Coding for Average Feedback Score </w:t>
      </w:r>
      <w:r w:rsidRPr="00BC2B60">
        <w:rPr>
          <w:sz w:val="24"/>
          <w:szCs w:val="24"/>
        </w:rPr>
        <w:t>Per Year</w:t>
      </w:r>
    </w:p>
    <w:p w14:paraId="0F40E3ED" w14:textId="0816D909" w:rsidR="00E609CE" w:rsidRPr="00BC2B60" w:rsidRDefault="00E609CE" w:rsidP="00BC2B60">
      <w:pPr>
        <w:pStyle w:val="Caption"/>
        <w:spacing w:line="276" w:lineRule="auto"/>
        <w:jc w:val="both"/>
        <w:rPr>
          <w:sz w:val="24"/>
          <w:szCs w:val="24"/>
        </w:rPr>
      </w:pPr>
    </w:p>
    <w:p w14:paraId="58F6D2DB" w14:textId="77777777" w:rsidR="00512333" w:rsidRPr="00BC2B60" w:rsidRDefault="00E609CE" w:rsidP="00BC2B60">
      <w:pPr>
        <w:keepNext/>
        <w:spacing w:line="276" w:lineRule="auto"/>
        <w:jc w:val="both"/>
        <w:rPr>
          <w:sz w:val="24"/>
          <w:szCs w:val="24"/>
        </w:rPr>
      </w:pPr>
      <w:r w:rsidRPr="00BC2B60">
        <w:rPr>
          <w:noProof/>
          <w:sz w:val="24"/>
          <w:szCs w:val="24"/>
        </w:rPr>
        <w:drawing>
          <wp:inline distT="0" distB="0" distL="0" distR="0" wp14:anchorId="12CC8FB2" wp14:editId="35E38F13">
            <wp:extent cx="4419600" cy="1060974"/>
            <wp:effectExtent l="0" t="0" r="0" b="635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5"/>
                    <a:stretch>
                      <a:fillRect/>
                    </a:stretch>
                  </pic:blipFill>
                  <pic:spPr>
                    <a:xfrm>
                      <a:off x="0" y="0"/>
                      <a:ext cx="4446894" cy="1067526"/>
                    </a:xfrm>
                    <a:prstGeom prst="rect">
                      <a:avLst/>
                    </a:prstGeom>
                  </pic:spPr>
                </pic:pic>
              </a:graphicData>
            </a:graphic>
          </wp:inline>
        </w:drawing>
      </w:r>
    </w:p>
    <w:p w14:paraId="08652B4A" w14:textId="14CD1667" w:rsidR="00512333" w:rsidRPr="00BC2B60" w:rsidRDefault="00512333" w:rsidP="00BC2B60">
      <w:pPr>
        <w:pStyle w:val="Caption"/>
        <w:spacing w:line="276" w:lineRule="auto"/>
        <w:jc w:val="both"/>
        <w:rPr>
          <w:sz w:val="24"/>
          <w:szCs w:val="24"/>
        </w:rPr>
      </w:pPr>
      <w:r w:rsidRPr="00BC2B60">
        <w:rPr>
          <w:sz w:val="24"/>
          <w:szCs w:val="24"/>
        </w:rPr>
        <w:t>Figure</w:t>
      </w:r>
      <w:r w:rsidR="00CA5BB0" w:rsidRPr="00BC2B60">
        <w:rPr>
          <w:sz w:val="24"/>
          <w:szCs w:val="24"/>
        </w:rPr>
        <w:t xml:space="preserve"> 8</w:t>
      </w:r>
      <w:r w:rsidRPr="00BC2B60">
        <w:rPr>
          <w:sz w:val="24"/>
          <w:szCs w:val="24"/>
        </w:rPr>
        <w:t xml:space="preserve">: </w:t>
      </w:r>
      <w:r w:rsidR="00EB29AB" w:rsidRPr="00BC2B60">
        <w:rPr>
          <w:sz w:val="24"/>
          <w:szCs w:val="24"/>
        </w:rPr>
        <w:t>Output</w:t>
      </w:r>
      <w:r w:rsidRPr="00BC2B60">
        <w:rPr>
          <w:sz w:val="24"/>
          <w:szCs w:val="24"/>
        </w:rPr>
        <w:t xml:space="preserve"> for Average Feedback Score Per Year</w:t>
      </w:r>
    </w:p>
    <w:p w14:paraId="65AC8749" w14:textId="2C3A6E61" w:rsidR="00E609CE" w:rsidRPr="00BC2B60" w:rsidRDefault="00E609CE" w:rsidP="00BC2B60">
      <w:pPr>
        <w:pStyle w:val="Caption"/>
        <w:spacing w:line="276" w:lineRule="auto"/>
        <w:jc w:val="both"/>
        <w:rPr>
          <w:sz w:val="24"/>
          <w:szCs w:val="24"/>
        </w:rPr>
      </w:pPr>
    </w:p>
    <w:p w14:paraId="565C528F" w14:textId="33C91A5B" w:rsidR="00E609CE" w:rsidRPr="00BC2B60" w:rsidRDefault="00E609CE" w:rsidP="00BC2B60">
      <w:pPr>
        <w:keepNext/>
        <w:spacing w:line="276" w:lineRule="auto"/>
        <w:jc w:val="both"/>
        <w:rPr>
          <w:sz w:val="24"/>
          <w:szCs w:val="24"/>
        </w:rPr>
      </w:pPr>
      <w:r w:rsidRPr="00BC2B60">
        <w:rPr>
          <w:sz w:val="24"/>
          <w:szCs w:val="24"/>
        </w:rPr>
        <w:t>Although the feedback score fluctuated for individual month in the given timeline, the line graph</w:t>
      </w:r>
      <w:r w:rsidR="00CA5BB0" w:rsidRPr="00BC2B60">
        <w:rPr>
          <w:sz w:val="24"/>
          <w:szCs w:val="24"/>
        </w:rPr>
        <w:t xml:space="preserve"> in Figure 6</w:t>
      </w:r>
      <w:r w:rsidRPr="00BC2B60">
        <w:rPr>
          <w:sz w:val="24"/>
          <w:szCs w:val="24"/>
        </w:rPr>
        <w:t xml:space="preserve"> </w:t>
      </w:r>
      <w:r w:rsidRPr="00BC2B60">
        <w:rPr>
          <w:sz w:val="24"/>
          <w:szCs w:val="24"/>
        </w:rPr>
        <w:t>displays</w:t>
      </w:r>
      <w:r w:rsidRPr="00BC2B60">
        <w:rPr>
          <w:sz w:val="24"/>
          <w:szCs w:val="24"/>
        </w:rPr>
        <w:t xml:space="preserve"> that the average feedback score was consistent over the time and oscillated between 3.17 and 3.33. </w:t>
      </w:r>
      <w:r w:rsidR="00D87599" w:rsidRPr="00BC2B60">
        <w:rPr>
          <w:sz w:val="24"/>
          <w:szCs w:val="24"/>
        </w:rPr>
        <w:t xml:space="preserve">Figure 8 </w:t>
      </w:r>
      <w:r w:rsidR="0073345B" w:rsidRPr="00BC2B60">
        <w:rPr>
          <w:sz w:val="24"/>
          <w:szCs w:val="24"/>
        </w:rPr>
        <w:t xml:space="preserve">illustrates the average feedback score for 2012 and 2013. </w:t>
      </w:r>
      <w:r w:rsidR="00FE5927" w:rsidRPr="00BC2B60">
        <w:rPr>
          <w:sz w:val="24"/>
          <w:szCs w:val="24"/>
        </w:rPr>
        <w:t>The average feedback score for 2013 was 3.2</w:t>
      </w:r>
      <w:r w:rsidR="00657B23" w:rsidRPr="00BC2B60">
        <w:rPr>
          <w:sz w:val="24"/>
          <w:szCs w:val="24"/>
        </w:rPr>
        <w:t>5</w:t>
      </w:r>
      <w:r w:rsidR="00F94425" w:rsidRPr="00BC2B60">
        <w:rPr>
          <w:sz w:val="24"/>
          <w:szCs w:val="24"/>
        </w:rPr>
        <w:t xml:space="preserve"> (rounded to 2 decimal places) </w:t>
      </w:r>
      <w:r w:rsidR="00BD59DA" w:rsidRPr="00BC2B60">
        <w:rPr>
          <w:sz w:val="24"/>
          <w:szCs w:val="24"/>
        </w:rPr>
        <w:t xml:space="preserve">which was equal to the average feedback score of </w:t>
      </w:r>
      <w:r w:rsidR="009B4705" w:rsidRPr="00BC2B60">
        <w:rPr>
          <w:sz w:val="24"/>
          <w:szCs w:val="24"/>
        </w:rPr>
        <w:t xml:space="preserve">2012 3.25 (rounded to 2 decimal places). To conclude, the </w:t>
      </w:r>
      <w:r w:rsidR="00EB29AB" w:rsidRPr="00BC2B60">
        <w:rPr>
          <w:sz w:val="24"/>
          <w:szCs w:val="24"/>
        </w:rPr>
        <w:t xml:space="preserve">customer satisfaction (Feedback Score) remained constant for both the years. </w:t>
      </w:r>
    </w:p>
    <w:p w14:paraId="6F66A5DA" w14:textId="7E6B3AA6" w:rsidR="00157B0F" w:rsidRPr="00BC2B60" w:rsidRDefault="00984FAF" w:rsidP="00BC2B60">
      <w:pPr>
        <w:spacing w:line="276" w:lineRule="auto"/>
        <w:jc w:val="both"/>
        <w:rPr>
          <w:sz w:val="24"/>
          <w:szCs w:val="24"/>
        </w:rPr>
      </w:pPr>
      <w:r w:rsidRPr="00BC2B60">
        <w:rPr>
          <w:sz w:val="24"/>
          <w:szCs w:val="24"/>
        </w:rPr>
        <w:t>B</w:t>
      </w:r>
      <w:r w:rsidR="00157B0F" w:rsidRPr="00BC2B60">
        <w:rPr>
          <w:sz w:val="24"/>
          <w:szCs w:val="24"/>
        </w:rPr>
        <w:t xml:space="preserve">elow figure shows the Pig Latin Script for retrieving the Total feedback count received per month. In the script (count_of_feedback_per_month.pig), we load the data from both the data files using ‘LOAD’ Function. Integrated the data into a single table using ‘UNION’ operator. ‘DISTINCT’ the data to remove duplicates.  Using the ‘FOREACH’ statement, trim the date and time data to get Year and month using ‘SUBSTRING’ function, save the trimmed data into new field and get the required datasets in required </w:t>
      </w:r>
      <w:r w:rsidR="00157B0F" w:rsidRPr="00BC2B60">
        <w:rPr>
          <w:sz w:val="24"/>
          <w:szCs w:val="24"/>
        </w:rPr>
        <w:lastRenderedPageBreak/>
        <w:t xml:space="preserve">format. Group the data using ‘GROUP’ function based on recently created year and month field. Using ‘COUNT function to get the count of feedback count for each month by using ‘FOREACH’ expression. </w:t>
      </w:r>
      <w:r w:rsidR="0031217F" w:rsidRPr="00BC2B60">
        <w:rPr>
          <w:sz w:val="24"/>
          <w:szCs w:val="24"/>
        </w:rPr>
        <w:t>At the end</w:t>
      </w:r>
      <w:r w:rsidR="00157B0F" w:rsidRPr="00BC2B60">
        <w:rPr>
          <w:sz w:val="24"/>
          <w:szCs w:val="24"/>
        </w:rPr>
        <w:t>, dump the results. Moreover, we have slightly updated the previous code to get the required output.</w:t>
      </w:r>
    </w:p>
    <w:p w14:paraId="4FF58744" w14:textId="77777777" w:rsidR="00157B0F" w:rsidRPr="00BC2B60" w:rsidRDefault="00157B0F" w:rsidP="00BC2B60">
      <w:pPr>
        <w:spacing w:line="276" w:lineRule="auto"/>
        <w:jc w:val="both"/>
        <w:rPr>
          <w:sz w:val="24"/>
          <w:szCs w:val="24"/>
        </w:rPr>
      </w:pPr>
      <w:r w:rsidRPr="00BC2B60">
        <w:rPr>
          <w:noProof/>
          <w:sz w:val="24"/>
          <w:szCs w:val="24"/>
        </w:rPr>
        <w:drawing>
          <wp:inline distT="0" distB="0" distL="0" distR="0" wp14:anchorId="26AFE1AA" wp14:editId="02F9EAE2">
            <wp:extent cx="3943350" cy="1829668"/>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57949" cy="1836442"/>
                    </a:xfrm>
                    <a:prstGeom prst="rect">
                      <a:avLst/>
                    </a:prstGeom>
                    <a:noFill/>
                    <a:ln>
                      <a:noFill/>
                    </a:ln>
                  </pic:spPr>
                </pic:pic>
              </a:graphicData>
            </a:graphic>
          </wp:inline>
        </w:drawing>
      </w:r>
    </w:p>
    <w:p w14:paraId="12F08BB0" w14:textId="0CE7AE65" w:rsidR="003C2190" w:rsidRPr="00BC2B60" w:rsidRDefault="00157B0F" w:rsidP="00BC2B60">
      <w:pPr>
        <w:pStyle w:val="Caption"/>
        <w:spacing w:line="276" w:lineRule="auto"/>
        <w:jc w:val="both"/>
        <w:rPr>
          <w:sz w:val="24"/>
          <w:szCs w:val="24"/>
        </w:rPr>
      </w:pPr>
      <w:r w:rsidRPr="00BC2B60">
        <w:rPr>
          <w:sz w:val="24"/>
          <w:szCs w:val="24"/>
        </w:rPr>
        <w:t xml:space="preserve">Figure </w:t>
      </w:r>
      <w:r w:rsidR="00CA5BB0" w:rsidRPr="00BC2B60">
        <w:rPr>
          <w:sz w:val="24"/>
          <w:szCs w:val="24"/>
        </w:rPr>
        <w:t>9</w:t>
      </w:r>
      <w:r w:rsidRPr="00BC2B60">
        <w:rPr>
          <w:sz w:val="24"/>
          <w:szCs w:val="24"/>
        </w:rPr>
        <w:t>: Coding for Count of feedback Received per Month [2012-2013]</w:t>
      </w:r>
    </w:p>
    <w:p w14:paraId="7BB9BB26" w14:textId="77777777" w:rsidR="00AD7646" w:rsidRPr="00BC2B60" w:rsidRDefault="00375E83" w:rsidP="00BC2B60">
      <w:pPr>
        <w:keepNext/>
        <w:spacing w:line="276" w:lineRule="auto"/>
        <w:jc w:val="both"/>
        <w:rPr>
          <w:sz w:val="24"/>
          <w:szCs w:val="24"/>
        </w:rPr>
      </w:pPr>
      <w:r w:rsidRPr="00BC2B60">
        <w:rPr>
          <w:noProof/>
          <w:sz w:val="24"/>
          <w:szCs w:val="24"/>
        </w:rPr>
        <w:drawing>
          <wp:inline distT="0" distB="0" distL="0" distR="0" wp14:anchorId="1E943BCB" wp14:editId="780DF81A">
            <wp:extent cx="3962400" cy="1711036"/>
            <wp:effectExtent l="0" t="0" r="0" b="381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9619" cy="1718472"/>
                    </a:xfrm>
                    <a:prstGeom prst="rect">
                      <a:avLst/>
                    </a:prstGeom>
                    <a:noFill/>
                    <a:ln>
                      <a:noFill/>
                    </a:ln>
                  </pic:spPr>
                </pic:pic>
              </a:graphicData>
            </a:graphic>
          </wp:inline>
        </w:drawing>
      </w:r>
    </w:p>
    <w:p w14:paraId="422B4C33" w14:textId="09126FC0" w:rsidR="00146A92" w:rsidRPr="00BC2B60" w:rsidRDefault="00AD7646" w:rsidP="00BC2B60">
      <w:pPr>
        <w:pStyle w:val="Caption"/>
        <w:spacing w:line="276" w:lineRule="auto"/>
        <w:jc w:val="both"/>
        <w:rPr>
          <w:sz w:val="24"/>
          <w:szCs w:val="24"/>
        </w:rPr>
      </w:pPr>
      <w:r w:rsidRPr="00BC2B60">
        <w:rPr>
          <w:sz w:val="24"/>
          <w:szCs w:val="24"/>
        </w:rPr>
        <w:t xml:space="preserve">Figure </w:t>
      </w:r>
      <w:r w:rsidR="00CA5BB0" w:rsidRPr="00BC2B60">
        <w:rPr>
          <w:sz w:val="24"/>
          <w:szCs w:val="24"/>
        </w:rPr>
        <w:t>10</w:t>
      </w:r>
      <w:r w:rsidR="005E14D8" w:rsidRPr="00BC2B60">
        <w:rPr>
          <w:sz w:val="24"/>
          <w:szCs w:val="24"/>
        </w:rPr>
        <w:t>: Output</w:t>
      </w:r>
      <w:r w:rsidR="005E14D8" w:rsidRPr="00BC2B60">
        <w:rPr>
          <w:sz w:val="24"/>
          <w:szCs w:val="24"/>
        </w:rPr>
        <w:t xml:space="preserve"> for Count of feedback Received per Month [2012-2013]</w:t>
      </w:r>
    </w:p>
    <w:p w14:paraId="3C0655AB" w14:textId="154022FC" w:rsidR="00E43BF8" w:rsidRPr="00BC2B60" w:rsidRDefault="00E43BF8" w:rsidP="00BC2B60">
      <w:pPr>
        <w:spacing w:line="276" w:lineRule="auto"/>
        <w:jc w:val="both"/>
        <w:rPr>
          <w:sz w:val="24"/>
          <w:szCs w:val="24"/>
        </w:rPr>
      </w:pPr>
      <w:r w:rsidRPr="00BC2B60">
        <w:rPr>
          <w:sz w:val="24"/>
          <w:szCs w:val="24"/>
        </w:rPr>
        <w:t xml:space="preserve">As it can be seen from Figure </w:t>
      </w:r>
      <w:r w:rsidR="00CE73EA" w:rsidRPr="00BC2B60">
        <w:rPr>
          <w:sz w:val="24"/>
          <w:szCs w:val="24"/>
        </w:rPr>
        <w:t>10</w:t>
      </w:r>
      <w:r w:rsidRPr="00BC2B60">
        <w:rPr>
          <w:sz w:val="24"/>
          <w:szCs w:val="24"/>
        </w:rPr>
        <w:t xml:space="preserve">, </w:t>
      </w:r>
      <w:r w:rsidR="00D5670C" w:rsidRPr="00BC2B60">
        <w:rPr>
          <w:sz w:val="24"/>
          <w:szCs w:val="24"/>
        </w:rPr>
        <w:t>feedback count is</w:t>
      </w:r>
      <w:r w:rsidR="00004B76" w:rsidRPr="00BC2B60">
        <w:rPr>
          <w:sz w:val="24"/>
          <w:szCs w:val="24"/>
        </w:rPr>
        <w:t xml:space="preserve"> steadily increasing from October 2012 to May 2013</w:t>
      </w:r>
      <w:r w:rsidR="007B6495" w:rsidRPr="00BC2B60">
        <w:rPr>
          <w:sz w:val="24"/>
          <w:szCs w:val="24"/>
        </w:rPr>
        <w:t xml:space="preserve">, </w:t>
      </w:r>
      <w:r w:rsidR="00D235D0">
        <w:rPr>
          <w:sz w:val="24"/>
          <w:szCs w:val="24"/>
        </w:rPr>
        <w:t xml:space="preserve">meaning </w:t>
      </w:r>
      <w:r w:rsidR="007B6495" w:rsidRPr="00BC2B60">
        <w:rPr>
          <w:sz w:val="24"/>
          <w:szCs w:val="24"/>
        </w:rPr>
        <w:t>that</w:t>
      </w:r>
      <w:r w:rsidR="00F603A9" w:rsidRPr="00BC2B60">
        <w:rPr>
          <w:sz w:val="24"/>
          <w:szCs w:val="24"/>
        </w:rPr>
        <w:t xml:space="preserve"> the</w:t>
      </w:r>
      <w:r w:rsidR="007B6495" w:rsidRPr="00BC2B60">
        <w:rPr>
          <w:sz w:val="24"/>
          <w:szCs w:val="24"/>
        </w:rPr>
        <w:t xml:space="preserve"> </w:t>
      </w:r>
      <w:r w:rsidR="00F603A9" w:rsidRPr="00BC2B60">
        <w:rPr>
          <w:sz w:val="24"/>
          <w:szCs w:val="24"/>
        </w:rPr>
        <w:t xml:space="preserve">customers are actively </w:t>
      </w:r>
      <w:r w:rsidR="00675EEE" w:rsidRPr="00BC2B60">
        <w:rPr>
          <w:sz w:val="24"/>
          <w:szCs w:val="24"/>
        </w:rPr>
        <w:t>participating in survey and providing</w:t>
      </w:r>
      <w:r w:rsidR="00F603A9" w:rsidRPr="00BC2B60">
        <w:rPr>
          <w:sz w:val="24"/>
          <w:szCs w:val="24"/>
        </w:rPr>
        <w:t xml:space="preserve"> their valuable fe</w:t>
      </w:r>
      <w:r w:rsidR="00031F83" w:rsidRPr="00BC2B60">
        <w:rPr>
          <w:sz w:val="24"/>
          <w:szCs w:val="24"/>
        </w:rPr>
        <w:t xml:space="preserve">edback. </w:t>
      </w:r>
      <w:r w:rsidR="007C209E" w:rsidRPr="00BC2B60">
        <w:rPr>
          <w:sz w:val="24"/>
          <w:szCs w:val="24"/>
        </w:rPr>
        <w:t xml:space="preserve"> </w:t>
      </w:r>
    </w:p>
    <w:p w14:paraId="303F3C3F" w14:textId="600885E4" w:rsidR="00DC1380" w:rsidRPr="00BC2B60" w:rsidRDefault="00A72FE0" w:rsidP="00BC2B60">
      <w:pPr>
        <w:pStyle w:val="Heading1"/>
        <w:spacing w:line="276" w:lineRule="auto"/>
        <w:jc w:val="both"/>
        <w:rPr>
          <w:sz w:val="24"/>
          <w:szCs w:val="24"/>
        </w:rPr>
      </w:pPr>
      <w:bookmarkStart w:id="5" w:name="_Toc86630935"/>
      <w:r w:rsidRPr="00BC2B60">
        <w:rPr>
          <w:sz w:val="24"/>
          <w:szCs w:val="24"/>
        </w:rPr>
        <w:t>First Additional Goal</w:t>
      </w:r>
      <w:bookmarkEnd w:id="5"/>
    </w:p>
    <w:p w14:paraId="6EF740B3" w14:textId="08AD7404" w:rsidR="00D27953" w:rsidRPr="00BC2B60" w:rsidRDefault="00F37FDA" w:rsidP="00BC2B60">
      <w:pPr>
        <w:spacing w:line="276" w:lineRule="auto"/>
        <w:jc w:val="both"/>
        <w:rPr>
          <w:sz w:val="24"/>
          <w:szCs w:val="24"/>
        </w:rPr>
      </w:pPr>
      <w:r w:rsidRPr="00BC2B60">
        <w:rPr>
          <w:sz w:val="24"/>
          <w:szCs w:val="24"/>
        </w:rPr>
        <w:t xml:space="preserve">The first </w:t>
      </w:r>
      <w:r w:rsidR="00631256" w:rsidRPr="00BC2B60">
        <w:rPr>
          <w:sz w:val="24"/>
          <w:szCs w:val="24"/>
        </w:rPr>
        <w:t xml:space="preserve">additional goal is to </w:t>
      </w:r>
      <w:r w:rsidR="00232040" w:rsidRPr="00BC2B60">
        <w:rPr>
          <w:sz w:val="24"/>
          <w:szCs w:val="24"/>
        </w:rPr>
        <w:t>identify the</w:t>
      </w:r>
      <w:r w:rsidR="00D039B4" w:rsidRPr="00BC2B60">
        <w:rPr>
          <w:sz w:val="24"/>
          <w:szCs w:val="24"/>
        </w:rPr>
        <w:t xml:space="preserve"> top </w:t>
      </w:r>
      <w:r w:rsidR="007C209E" w:rsidRPr="00BC2B60">
        <w:rPr>
          <w:sz w:val="24"/>
          <w:szCs w:val="24"/>
        </w:rPr>
        <w:t>20 hot</w:t>
      </w:r>
      <w:r w:rsidR="00232040" w:rsidRPr="00BC2B60">
        <w:rPr>
          <w:sz w:val="24"/>
          <w:szCs w:val="24"/>
        </w:rPr>
        <w:t xml:space="preserve"> selling products</w:t>
      </w:r>
      <w:r w:rsidR="006F1021" w:rsidRPr="00BC2B60">
        <w:rPr>
          <w:sz w:val="24"/>
          <w:szCs w:val="24"/>
        </w:rPr>
        <w:t xml:space="preserve"> with </w:t>
      </w:r>
      <w:r w:rsidR="00F16BCA">
        <w:rPr>
          <w:sz w:val="24"/>
          <w:szCs w:val="24"/>
        </w:rPr>
        <w:t>best</w:t>
      </w:r>
      <w:r w:rsidR="006F1021" w:rsidRPr="00BC2B60">
        <w:rPr>
          <w:sz w:val="24"/>
          <w:szCs w:val="24"/>
        </w:rPr>
        <w:t xml:space="preserve"> average</w:t>
      </w:r>
      <w:r w:rsidR="00E57D60" w:rsidRPr="00BC2B60">
        <w:rPr>
          <w:sz w:val="24"/>
          <w:szCs w:val="24"/>
        </w:rPr>
        <w:t xml:space="preserve"> feedback</w:t>
      </w:r>
      <w:r w:rsidR="006F1021" w:rsidRPr="00BC2B60">
        <w:rPr>
          <w:sz w:val="24"/>
          <w:szCs w:val="24"/>
        </w:rPr>
        <w:t xml:space="preserve"> score</w:t>
      </w:r>
      <w:r w:rsidR="00B0738C" w:rsidRPr="00BC2B60">
        <w:rPr>
          <w:sz w:val="24"/>
          <w:szCs w:val="24"/>
        </w:rPr>
        <w:t xml:space="preserve"> or </w:t>
      </w:r>
      <w:r w:rsidR="00E57D60" w:rsidRPr="00BC2B60">
        <w:rPr>
          <w:sz w:val="24"/>
          <w:szCs w:val="24"/>
        </w:rPr>
        <w:t>worst average feedback score</w:t>
      </w:r>
      <w:r w:rsidR="00FC784F" w:rsidRPr="00BC2B60">
        <w:rPr>
          <w:sz w:val="24"/>
          <w:szCs w:val="24"/>
        </w:rPr>
        <w:t xml:space="preserve"> and</w:t>
      </w:r>
      <w:r w:rsidR="00D039B4" w:rsidRPr="00BC2B60">
        <w:rPr>
          <w:sz w:val="24"/>
          <w:szCs w:val="24"/>
        </w:rPr>
        <w:t xml:space="preserve"> top 20</w:t>
      </w:r>
      <w:r w:rsidR="00FC784F" w:rsidRPr="00BC2B60">
        <w:rPr>
          <w:sz w:val="24"/>
          <w:szCs w:val="24"/>
        </w:rPr>
        <w:t xml:space="preserve"> </w:t>
      </w:r>
      <w:r w:rsidR="00B2132D" w:rsidRPr="00BC2B60">
        <w:rPr>
          <w:sz w:val="24"/>
          <w:szCs w:val="24"/>
        </w:rPr>
        <w:t>customers with highest orders</w:t>
      </w:r>
      <w:r w:rsidR="009E6373" w:rsidRPr="00BC2B60">
        <w:rPr>
          <w:sz w:val="24"/>
          <w:szCs w:val="24"/>
        </w:rPr>
        <w:t xml:space="preserve"> and their overall satisfaction. </w:t>
      </w:r>
      <w:r w:rsidR="00784963" w:rsidRPr="00BC2B60">
        <w:rPr>
          <w:sz w:val="24"/>
          <w:szCs w:val="24"/>
        </w:rPr>
        <w:t>To achieve this aim</w:t>
      </w:r>
      <w:r w:rsidR="00904CEB" w:rsidRPr="00BC2B60">
        <w:rPr>
          <w:sz w:val="24"/>
          <w:szCs w:val="24"/>
        </w:rPr>
        <w:t xml:space="preserve">, for product analysis, we need to </w:t>
      </w:r>
      <w:r w:rsidR="0076662C" w:rsidRPr="00BC2B60">
        <w:rPr>
          <w:sz w:val="24"/>
          <w:szCs w:val="24"/>
        </w:rPr>
        <w:t xml:space="preserve">calculate the average feedback score </w:t>
      </w:r>
      <w:r w:rsidR="005E3041" w:rsidRPr="00BC2B60">
        <w:rPr>
          <w:sz w:val="24"/>
          <w:szCs w:val="24"/>
        </w:rPr>
        <w:t>and count</w:t>
      </w:r>
      <w:r w:rsidR="005D3871">
        <w:rPr>
          <w:sz w:val="24"/>
          <w:szCs w:val="24"/>
        </w:rPr>
        <w:t xml:space="preserve"> of orders</w:t>
      </w:r>
      <w:r w:rsidR="005E3041" w:rsidRPr="00BC2B60">
        <w:rPr>
          <w:sz w:val="24"/>
          <w:szCs w:val="24"/>
        </w:rPr>
        <w:t xml:space="preserve"> for each individual product. </w:t>
      </w:r>
    </w:p>
    <w:p w14:paraId="1E11D287" w14:textId="2BE787BC" w:rsidR="00A72FE0" w:rsidRPr="00BC2B60" w:rsidRDefault="00BB196F" w:rsidP="00BC2B60">
      <w:pPr>
        <w:pStyle w:val="Heading2"/>
        <w:spacing w:line="276" w:lineRule="auto"/>
        <w:jc w:val="both"/>
        <w:rPr>
          <w:sz w:val="24"/>
          <w:szCs w:val="24"/>
        </w:rPr>
      </w:pPr>
      <w:bookmarkStart w:id="6" w:name="_Toc86630936"/>
      <w:r w:rsidRPr="00BC2B60">
        <w:rPr>
          <w:sz w:val="24"/>
          <w:szCs w:val="24"/>
        </w:rPr>
        <w:lastRenderedPageBreak/>
        <w:t>Defin</w:t>
      </w:r>
      <w:r w:rsidR="00966B10" w:rsidRPr="00BC2B60">
        <w:rPr>
          <w:sz w:val="24"/>
          <w:szCs w:val="24"/>
        </w:rPr>
        <w:t xml:space="preserve">ition and </w:t>
      </w:r>
      <w:r w:rsidR="00A72FE0" w:rsidRPr="00BC2B60">
        <w:rPr>
          <w:sz w:val="24"/>
          <w:szCs w:val="24"/>
        </w:rPr>
        <w:t>Solving Logic</w:t>
      </w:r>
      <w:bookmarkEnd w:id="6"/>
    </w:p>
    <w:p w14:paraId="1F03CC7A" w14:textId="612F42D6" w:rsidR="0004219C" w:rsidRPr="00BC2B60" w:rsidRDefault="00636329" w:rsidP="00BC2B60">
      <w:pPr>
        <w:spacing w:line="276" w:lineRule="auto"/>
        <w:jc w:val="both"/>
        <w:rPr>
          <w:sz w:val="24"/>
          <w:szCs w:val="24"/>
        </w:rPr>
      </w:pPr>
      <w:r w:rsidRPr="00BC2B60">
        <w:rPr>
          <w:sz w:val="24"/>
          <w:szCs w:val="24"/>
        </w:rPr>
        <w:t>To get the</w:t>
      </w:r>
      <w:r w:rsidR="00A0232E" w:rsidRPr="00BC2B60">
        <w:rPr>
          <w:sz w:val="24"/>
          <w:szCs w:val="24"/>
        </w:rPr>
        <w:t xml:space="preserve"> top 20 h</w:t>
      </w:r>
      <w:r w:rsidR="00734543" w:rsidRPr="00BC2B60">
        <w:rPr>
          <w:sz w:val="24"/>
          <w:szCs w:val="24"/>
        </w:rPr>
        <w:t>o</w:t>
      </w:r>
      <w:r w:rsidR="00A0232E" w:rsidRPr="00BC2B60">
        <w:rPr>
          <w:sz w:val="24"/>
          <w:szCs w:val="24"/>
        </w:rPr>
        <w:t xml:space="preserve">t selling products and </w:t>
      </w:r>
      <w:r w:rsidR="00734543" w:rsidRPr="00BC2B60">
        <w:rPr>
          <w:sz w:val="24"/>
          <w:szCs w:val="24"/>
        </w:rPr>
        <w:t>their average feedback</w:t>
      </w:r>
      <w:r w:rsidR="00A0232E" w:rsidRPr="00BC2B60">
        <w:rPr>
          <w:sz w:val="24"/>
          <w:szCs w:val="24"/>
        </w:rPr>
        <w:t xml:space="preserve"> we</w:t>
      </w:r>
      <w:r w:rsidR="0004219C" w:rsidRPr="00BC2B60">
        <w:rPr>
          <w:sz w:val="24"/>
          <w:szCs w:val="24"/>
        </w:rPr>
        <w:t>’ll load the data for 2012 and 2013 from the provided</w:t>
      </w:r>
      <w:r w:rsidR="00B56041" w:rsidRPr="00BC2B60">
        <w:rPr>
          <w:sz w:val="24"/>
          <w:szCs w:val="24"/>
        </w:rPr>
        <w:t xml:space="preserve"> data</w:t>
      </w:r>
      <w:r w:rsidR="0004219C" w:rsidRPr="00BC2B60">
        <w:rPr>
          <w:sz w:val="24"/>
          <w:szCs w:val="24"/>
        </w:rPr>
        <w:t xml:space="preserve"> files and combine all the data into a single table. We don't know whether there are any duplicate records in the data because we haven't performed data cleaning, therefore we'll </w:t>
      </w:r>
      <w:r w:rsidR="009134A4" w:rsidRPr="00BC2B60">
        <w:rPr>
          <w:sz w:val="24"/>
          <w:szCs w:val="24"/>
        </w:rPr>
        <w:t>distinct</w:t>
      </w:r>
      <w:r w:rsidR="0004219C" w:rsidRPr="00BC2B60">
        <w:rPr>
          <w:sz w:val="24"/>
          <w:szCs w:val="24"/>
        </w:rPr>
        <w:t xml:space="preserve"> the data to eliminate duplicates if any exist. Followed by, </w:t>
      </w:r>
      <w:r w:rsidR="00D87CBC" w:rsidRPr="00BC2B60">
        <w:rPr>
          <w:sz w:val="24"/>
          <w:szCs w:val="24"/>
        </w:rPr>
        <w:t xml:space="preserve">we will arrange the data into the required </w:t>
      </w:r>
      <w:r w:rsidR="005F5101" w:rsidRPr="00BC2B60">
        <w:rPr>
          <w:sz w:val="24"/>
          <w:szCs w:val="24"/>
        </w:rPr>
        <w:t>format</w:t>
      </w:r>
      <w:r w:rsidR="00824EA7" w:rsidRPr="00BC2B60">
        <w:rPr>
          <w:sz w:val="24"/>
          <w:szCs w:val="24"/>
        </w:rPr>
        <w:t xml:space="preserve"> and </w:t>
      </w:r>
      <w:r w:rsidR="0047705E" w:rsidRPr="00BC2B60">
        <w:rPr>
          <w:sz w:val="24"/>
          <w:szCs w:val="24"/>
        </w:rPr>
        <w:t>g</w:t>
      </w:r>
      <w:r w:rsidR="0004219C" w:rsidRPr="00BC2B60">
        <w:rPr>
          <w:sz w:val="24"/>
          <w:szCs w:val="24"/>
        </w:rPr>
        <w:t xml:space="preserve">roup the data by </w:t>
      </w:r>
      <w:r w:rsidR="00824EA7" w:rsidRPr="00BC2B60">
        <w:rPr>
          <w:sz w:val="24"/>
          <w:szCs w:val="24"/>
        </w:rPr>
        <w:t>product ID.</w:t>
      </w:r>
      <w:r w:rsidR="0004219C" w:rsidRPr="00BC2B60">
        <w:rPr>
          <w:sz w:val="24"/>
          <w:szCs w:val="24"/>
        </w:rPr>
        <w:t xml:space="preserve"> Calculate the </w:t>
      </w:r>
      <w:r w:rsidR="0047705E" w:rsidRPr="00BC2B60">
        <w:rPr>
          <w:sz w:val="24"/>
          <w:szCs w:val="24"/>
        </w:rPr>
        <w:t xml:space="preserve">count of </w:t>
      </w:r>
      <w:r w:rsidR="007B6292" w:rsidRPr="00BC2B60">
        <w:rPr>
          <w:sz w:val="24"/>
          <w:szCs w:val="24"/>
        </w:rPr>
        <w:t>orders and</w:t>
      </w:r>
      <w:r w:rsidR="0047705E" w:rsidRPr="00BC2B60">
        <w:rPr>
          <w:sz w:val="24"/>
          <w:szCs w:val="24"/>
        </w:rPr>
        <w:t xml:space="preserve"> </w:t>
      </w:r>
      <w:r w:rsidR="0004219C" w:rsidRPr="00BC2B60">
        <w:rPr>
          <w:sz w:val="24"/>
          <w:szCs w:val="24"/>
        </w:rPr>
        <w:t>average feedback score</w:t>
      </w:r>
      <w:r w:rsidR="00824EA7" w:rsidRPr="00BC2B60">
        <w:rPr>
          <w:sz w:val="24"/>
          <w:szCs w:val="24"/>
        </w:rPr>
        <w:t xml:space="preserve"> </w:t>
      </w:r>
      <w:r w:rsidR="0004219C" w:rsidRPr="00BC2B60">
        <w:rPr>
          <w:sz w:val="24"/>
          <w:szCs w:val="24"/>
        </w:rPr>
        <w:t xml:space="preserve">for </w:t>
      </w:r>
      <w:r w:rsidR="00864E2D" w:rsidRPr="00BC2B60">
        <w:rPr>
          <w:sz w:val="24"/>
          <w:szCs w:val="24"/>
        </w:rPr>
        <w:t>individual group</w:t>
      </w:r>
      <w:r w:rsidR="007B6292" w:rsidRPr="00BC2B60">
        <w:rPr>
          <w:sz w:val="24"/>
          <w:szCs w:val="24"/>
        </w:rPr>
        <w:t xml:space="preserve"> (product)</w:t>
      </w:r>
      <w:r w:rsidR="0004219C" w:rsidRPr="00BC2B60">
        <w:rPr>
          <w:sz w:val="24"/>
          <w:szCs w:val="24"/>
        </w:rPr>
        <w:t xml:space="preserve"> we've generated</w:t>
      </w:r>
      <w:r w:rsidR="0029263A" w:rsidRPr="00BC2B60">
        <w:rPr>
          <w:sz w:val="24"/>
          <w:szCs w:val="24"/>
        </w:rPr>
        <w:t xml:space="preserve">, </w:t>
      </w:r>
      <w:r w:rsidR="0004219C" w:rsidRPr="00BC2B60">
        <w:rPr>
          <w:sz w:val="24"/>
          <w:szCs w:val="24"/>
        </w:rPr>
        <w:t xml:space="preserve">sort the results in </w:t>
      </w:r>
      <w:r w:rsidR="007B6292" w:rsidRPr="00BC2B60">
        <w:rPr>
          <w:sz w:val="24"/>
          <w:szCs w:val="24"/>
        </w:rPr>
        <w:t>descending</w:t>
      </w:r>
      <w:r w:rsidR="0004219C" w:rsidRPr="00BC2B60">
        <w:rPr>
          <w:sz w:val="24"/>
          <w:szCs w:val="24"/>
        </w:rPr>
        <w:t xml:space="preserve"> order</w:t>
      </w:r>
      <w:r w:rsidR="0029263A" w:rsidRPr="00BC2B60">
        <w:rPr>
          <w:sz w:val="24"/>
          <w:szCs w:val="24"/>
        </w:rPr>
        <w:t xml:space="preserve"> and limit the </w:t>
      </w:r>
      <w:r w:rsidR="00B56041" w:rsidRPr="00BC2B60">
        <w:rPr>
          <w:sz w:val="24"/>
          <w:szCs w:val="24"/>
        </w:rPr>
        <w:t>data to 20</w:t>
      </w:r>
      <w:r w:rsidR="0004219C" w:rsidRPr="00BC2B60">
        <w:rPr>
          <w:sz w:val="24"/>
          <w:szCs w:val="24"/>
        </w:rPr>
        <w:t>. Finally display the results.</w:t>
      </w:r>
    </w:p>
    <w:p w14:paraId="5CE05309" w14:textId="32ECFAA5" w:rsidR="00657323" w:rsidRPr="00BC2B60" w:rsidRDefault="00BA191C" w:rsidP="00BC2B60">
      <w:pPr>
        <w:spacing w:line="276" w:lineRule="auto"/>
        <w:jc w:val="both"/>
        <w:rPr>
          <w:sz w:val="24"/>
          <w:szCs w:val="24"/>
        </w:rPr>
      </w:pPr>
      <w:r w:rsidRPr="00BC2B60">
        <w:rPr>
          <w:sz w:val="24"/>
          <w:szCs w:val="24"/>
        </w:rPr>
        <w:t>For</w:t>
      </w:r>
      <w:r w:rsidR="00734543" w:rsidRPr="00BC2B60">
        <w:rPr>
          <w:sz w:val="24"/>
          <w:szCs w:val="24"/>
        </w:rPr>
        <w:t xml:space="preserve"> </w:t>
      </w:r>
      <w:r w:rsidR="00432DCB" w:rsidRPr="00BC2B60">
        <w:rPr>
          <w:sz w:val="24"/>
          <w:szCs w:val="24"/>
        </w:rPr>
        <w:t>identify</w:t>
      </w:r>
      <w:r w:rsidRPr="00BC2B60">
        <w:rPr>
          <w:sz w:val="24"/>
          <w:szCs w:val="24"/>
        </w:rPr>
        <w:t>ing</w:t>
      </w:r>
      <w:r w:rsidR="00734543" w:rsidRPr="00BC2B60">
        <w:rPr>
          <w:sz w:val="24"/>
          <w:szCs w:val="24"/>
        </w:rPr>
        <w:t xml:space="preserve"> the </w:t>
      </w:r>
      <w:r w:rsidR="00432DCB" w:rsidRPr="00BC2B60">
        <w:rPr>
          <w:sz w:val="24"/>
          <w:szCs w:val="24"/>
        </w:rPr>
        <w:t xml:space="preserve">satisfaction rate </w:t>
      </w:r>
      <w:r w:rsidR="00756AB0" w:rsidRPr="00BC2B60">
        <w:rPr>
          <w:sz w:val="24"/>
          <w:szCs w:val="24"/>
        </w:rPr>
        <w:t>of the top 20 customers who have placed the most orders</w:t>
      </w:r>
      <w:r w:rsidR="00734543" w:rsidRPr="00BC2B60">
        <w:rPr>
          <w:sz w:val="24"/>
          <w:szCs w:val="24"/>
        </w:rPr>
        <w:t xml:space="preserve"> </w:t>
      </w:r>
      <w:r w:rsidR="00657323" w:rsidRPr="00BC2B60">
        <w:rPr>
          <w:sz w:val="24"/>
          <w:szCs w:val="24"/>
        </w:rPr>
        <w:t xml:space="preserve">We’ll load the data for 2012 and 2013 from the provided data files and combine all the data into a single table. We don't know whether there are any duplicate records in the data because we haven't performed data cleaning, therefore we'll distinct the data to eliminate duplicates if any exist. Followed by, we will arrange the data into the required format and group the data by </w:t>
      </w:r>
      <w:r w:rsidR="00B875E9" w:rsidRPr="00BC2B60">
        <w:rPr>
          <w:sz w:val="24"/>
          <w:szCs w:val="24"/>
        </w:rPr>
        <w:t>User</w:t>
      </w:r>
      <w:r w:rsidR="00657323" w:rsidRPr="00BC2B60">
        <w:rPr>
          <w:sz w:val="24"/>
          <w:szCs w:val="24"/>
        </w:rPr>
        <w:t xml:space="preserve"> ID. Calculate the count of orders and average feedback score for individual group (</w:t>
      </w:r>
      <w:r w:rsidR="007D590B">
        <w:rPr>
          <w:sz w:val="24"/>
          <w:szCs w:val="24"/>
        </w:rPr>
        <w:t>customer</w:t>
      </w:r>
      <w:r w:rsidR="00657323" w:rsidRPr="00BC2B60">
        <w:rPr>
          <w:sz w:val="24"/>
          <w:szCs w:val="24"/>
        </w:rPr>
        <w:t>) we've generated, sort the results in descending order and limit the data to 20. Finally display the results.</w:t>
      </w:r>
    </w:p>
    <w:p w14:paraId="7219A486" w14:textId="77777777" w:rsidR="008E06D3" w:rsidRPr="00BC2B60" w:rsidRDefault="008E06D3" w:rsidP="00BC2B60">
      <w:pPr>
        <w:spacing w:line="276" w:lineRule="auto"/>
        <w:jc w:val="both"/>
        <w:rPr>
          <w:sz w:val="24"/>
          <w:szCs w:val="24"/>
        </w:rPr>
      </w:pPr>
    </w:p>
    <w:p w14:paraId="13DE13B8" w14:textId="25ED18BF" w:rsidR="00657323" w:rsidRPr="00BC2B60" w:rsidRDefault="00657323" w:rsidP="00BC2B60">
      <w:pPr>
        <w:pStyle w:val="Heading2"/>
        <w:spacing w:line="276" w:lineRule="auto"/>
        <w:jc w:val="both"/>
        <w:rPr>
          <w:sz w:val="24"/>
          <w:szCs w:val="24"/>
        </w:rPr>
      </w:pPr>
      <w:bookmarkStart w:id="7" w:name="_Toc86630937"/>
      <w:r w:rsidRPr="00BC2B60">
        <w:rPr>
          <w:sz w:val="24"/>
          <w:szCs w:val="24"/>
        </w:rPr>
        <w:t>Solution</w:t>
      </w:r>
      <w:bookmarkEnd w:id="7"/>
    </w:p>
    <w:p w14:paraId="13DB2D7B" w14:textId="0AE7E32E" w:rsidR="00B0738C" w:rsidRPr="00BC2B60" w:rsidRDefault="00B0738C" w:rsidP="00BC2B60">
      <w:pPr>
        <w:spacing w:line="276" w:lineRule="auto"/>
        <w:jc w:val="both"/>
        <w:rPr>
          <w:sz w:val="24"/>
          <w:szCs w:val="24"/>
        </w:rPr>
      </w:pPr>
      <w:r w:rsidRPr="00BC2B60">
        <w:rPr>
          <w:sz w:val="24"/>
          <w:szCs w:val="24"/>
        </w:rPr>
        <w:t xml:space="preserve">Below figure shows the Pig Latin Script for retrieving </w:t>
      </w:r>
      <w:r w:rsidR="00681764" w:rsidRPr="00BC2B60">
        <w:rPr>
          <w:sz w:val="24"/>
          <w:szCs w:val="24"/>
        </w:rPr>
        <w:t>top 20 hot selling products with highest average feedback score or worst average feedback score</w:t>
      </w:r>
      <w:r w:rsidRPr="00BC2B60">
        <w:rPr>
          <w:sz w:val="24"/>
          <w:szCs w:val="24"/>
        </w:rPr>
        <w:t xml:space="preserve">. In the script </w:t>
      </w:r>
      <w:r w:rsidR="00DF28E7" w:rsidRPr="00BC2B60">
        <w:rPr>
          <w:sz w:val="24"/>
          <w:szCs w:val="24"/>
        </w:rPr>
        <w:t>(</w:t>
      </w:r>
      <w:r w:rsidR="00C7581E" w:rsidRPr="00BC2B60">
        <w:rPr>
          <w:sz w:val="24"/>
          <w:szCs w:val="24"/>
        </w:rPr>
        <w:t>products_count_of_feedback</w:t>
      </w:r>
      <w:r w:rsidRPr="00BC2B60">
        <w:rPr>
          <w:sz w:val="24"/>
          <w:szCs w:val="24"/>
        </w:rPr>
        <w:t>.pig), we load the data from both the data files using ‘LOAD’ Function. Integrated the data into a single table using ‘UNION’ operator. ‘DISTINCT’ the data to remove duplicates.  Using the ‘FOREACH’ statement</w:t>
      </w:r>
      <w:r w:rsidR="00C3111E" w:rsidRPr="00BC2B60">
        <w:rPr>
          <w:sz w:val="24"/>
          <w:szCs w:val="24"/>
        </w:rPr>
        <w:t xml:space="preserve"> to arrange the data </w:t>
      </w:r>
      <w:r w:rsidRPr="00BC2B60">
        <w:rPr>
          <w:sz w:val="24"/>
          <w:szCs w:val="24"/>
        </w:rPr>
        <w:t xml:space="preserve">in required format. Group the data using ‘GROUP’ function based on </w:t>
      </w:r>
      <w:r w:rsidR="00C7581E" w:rsidRPr="00BC2B60">
        <w:rPr>
          <w:sz w:val="24"/>
          <w:szCs w:val="24"/>
        </w:rPr>
        <w:t>product ID</w:t>
      </w:r>
      <w:r w:rsidRPr="00BC2B60">
        <w:rPr>
          <w:sz w:val="24"/>
          <w:szCs w:val="24"/>
        </w:rPr>
        <w:t>. Using ‘COUNT</w:t>
      </w:r>
      <w:r w:rsidR="001E1046" w:rsidRPr="00BC2B60">
        <w:rPr>
          <w:sz w:val="24"/>
          <w:szCs w:val="24"/>
        </w:rPr>
        <w:t>’</w:t>
      </w:r>
      <w:r w:rsidRPr="00BC2B60">
        <w:rPr>
          <w:sz w:val="24"/>
          <w:szCs w:val="24"/>
        </w:rPr>
        <w:t xml:space="preserve"> function to get the count of feedback </w:t>
      </w:r>
      <w:r w:rsidR="001E1046" w:rsidRPr="00BC2B60">
        <w:rPr>
          <w:sz w:val="24"/>
          <w:szCs w:val="24"/>
        </w:rPr>
        <w:t>and ‘AVG’</w:t>
      </w:r>
      <w:r w:rsidR="00EA7D0D" w:rsidRPr="00BC2B60">
        <w:rPr>
          <w:sz w:val="24"/>
          <w:szCs w:val="24"/>
        </w:rPr>
        <w:t xml:space="preserve"> function to get average feedback score for each individual product using </w:t>
      </w:r>
      <w:r w:rsidRPr="00BC2B60">
        <w:rPr>
          <w:sz w:val="24"/>
          <w:szCs w:val="24"/>
        </w:rPr>
        <w:t>‘FOREACH’ expression.</w:t>
      </w:r>
      <w:r w:rsidR="00770342" w:rsidRPr="00BC2B60">
        <w:rPr>
          <w:sz w:val="24"/>
          <w:szCs w:val="24"/>
        </w:rPr>
        <w:t xml:space="preserve"> </w:t>
      </w:r>
      <w:r w:rsidR="00770342" w:rsidRPr="00BC2B60">
        <w:rPr>
          <w:sz w:val="24"/>
          <w:szCs w:val="24"/>
        </w:rPr>
        <w:t>Sort the results in descending order using ‘DESC’ key word and limit to 20 records using ‘LIMIT’ function</w:t>
      </w:r>
      <w:r w:rsidR="00770342" w:rsidRPr="00BC2B60">
        <w:rPr>
          <w:sz w:val="24"/>
          <w:szCs w:val="24"/>
        </w:rPr>
        <w:t>.</w:t>
      </w:r>
      <w:r w:rsidRPr="00BC2B60">
        <w:rPr>
          <w:sz w:val="24"/>
          <w:szCs w:val="24"/>
        </w:rPr>
        <w:t xml:space="preserve"> At the end, dump the results</w:t>
      </w:r>
      <w:r w:rsidR="00C5766D" w:rsidRPr="00BC2B60">
        <w:rPr>
          <w:sz w:val="24"/>
          <w:szCs w:val="24"/>
        </w:rPr>
        <w:t xml:space="preserve"> using ‘DUMP’ function</w:t>
      </w:r>
      <w:r w:rsidRPr="00BC2B60">
        <w:rPr>
          <w:sz w:val="24"/>
          <w:szCs w:val="24"/>
        </w:rPr>
        <w:t xml:space="preserve">. </w:t>
      </w:r>
    </w:p>
    <w:p w14:paraId="593A4EB6" w14:textId="4B4EC3DD" w:rsidR="008E06D3" w:rsidRPr="00BC2B60" w:rsidRDefault="008E06D3" w:rsidP="00BC2B60">
      <w:pPr>
        <w:keepNext/>
        <w:spacing w:line="276" w:lineRule="auto"/>
        <w:jc w:val="both"/>
        <w:rPr>
          <w:sz w:val="24"/>
          <w:szCs w:val="24"/>
        </w:rPr>
      </w:pPr>
      <w:r w:rsidRPr="00BC2B60">
        <w:rPr>
          <w:noProof/>
          <w:sz w:val="24"/>
          <w:szCs w:val="24"/>
        </w:rPr>
        <w:lastRenderedPageBreak/>
        <w:drawing>
          <wp:inline distT="0" distB="0" distL="0" distR="0" wp14:anchorId="1D129BCC" wp14:editId="736A9C1B">
            <wp:extent cx="3962400" cy="1973338"/>
            <wp:effectExtent l="0" t="0" r="0" b="825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7440" cy="1985808"/>
                    </a:xfrm>
                    <a:prstGeom prst="rect">
                      <a:avLst/>
                    </a:prstGeom>
                    <a:noFill/>
                    <a:ln>
                      <a:noFill/>
                    </a:ln>
                  </pic:spPr>
                </pic:pic>
              </a:graphicData>
            </a:graphic>
          </wp:inline>
        </w:drawing>
      </w:r>
    </w:p>
    <w:p w14:paraId="24D7AE35" w14:textId="1B6C608B" w:rsidR="00D339BE" w:rsidRPr="00BC2B60" w:rsidRDefault="008E06D3" w:rsidP="00BC2B60">
      <w:pPr>
        <w:pStyle w:val="Caption"/>
        <w:spacing w:line="276" w:lineRule="auto"/>
        <w:jc w:val="both"/>
        <w:rPr>
          <w:sz w:val="24"/>
          <w:szCs w:val="24"/>
        </w:rPr>
      </w:pPr>
      <w:r w:rsidRPr="00BC2B60">
        <w:rPr>
          <w:sz w:val="24"/>
          <w:szCs w:val="24"/>
        </w:rPr>
        <w:t xml:space="preserve">Figure </w:t>
      </w:r>
      <w:r w:rsidR="00CA5BB0" w:rsidRPr="00BC2B60">
        <w:rPr>
          <w:sz w:val="24"/>
          <w:szCs w:val="24"/>
        </w:rPr>
        <w:t>11</w:t>
      </w:r>
      <w:r w:rsidRPr="00BC2B60">
        <w:rPr>
          <w:sz w:val="24"/>
          <w:szCs w:val="24"/>
        </w:rPr>
        <w:t xml:space="preserve">: Code for Top 20 Products with highest feedback Count and their </w:t>
      </w:r>
      <w:r w:rsidR="009D5ABB" w:rsidRPr="00BC2B60">
        <w:rPr>
          <w:sz w:val="24"/>
          <w:szCs w:val="24"/>
        </w:rPr>
        <w:t xml:space="preserve">Individual </w:t>
      </w:r>
      <w:r w:rsidRPr="00BC2B60">
        <w:rPr>
          <w:sz w:val="24"/>
          <w:szCs w:val="24"/>
        </w:rPr>
        <w:t>Average Feedback Score</w:t>
      </w:r>
    </w:p>
    <w:p w14:paraId="1FD3D9EB" w14:textId="52EF4E82" w:rsidR="00EB3614" w:rsidRPr="00BC2B60" w:rsidRDefault="00EB3614" w:rsidP="00BC2B60">
      <w:pPr>
        <w:spacing w:line="276" w:lineRule="auto"/>
        <w:jc w:val="both"/>
        <w:rPr>
          <w:sz w:val="24"/>
          <w:szCs w:val="24"/>
        </w:rPr>
      </w:pPr>
      <w:r w:rsidRPr="00BC2B60">
        <w:rPr>
          <w:sz w:val="24"/>
          <w:szCs w:val="24"/>
        </w:rPr>
        <w:t xml:space="preserve">Below figure shows the Pig Latin Script for retrieving the satisfaction rate of the top 20 customers who have placed the most orders. In the script </w:t>
      </w:r>
      <w:r w:rsidR="00DF28E7" w:rsidRPr="00BC2B60">
        <w:rPr>
          <w:sz w:val="24"/>
          <w:szCs w:val="24"/>
        </w:rPr>
        <w:t>(</w:t>
      </w:r>
      <w:r w:rsidRPr="00BC2B60">
        <w:rPr>
          <w:sz w:val="24"/>
          <w:szCs w:val="24"/>
        </w:rPr>
        <w:t>customer</w:t>
      </w:r>
      <w:r w:rsidRPr="00BC2B60">
        <w:rPr>
          <w:sz w:val="24"/>
          <w:szCs w:val="24"/>
        </w:rPr>
        <w:t>_count_of_feedback.pig), we load the data from both the data files using ‘LOAD’ Function. Integrated the data into a single table using ‘UNION’ operator. ‘DISTINCT’ the data to remove duplicates</w:t>
      </w:r>
      <w:r w:rsidR="00C3111E" w:rsidRPr="00BC2B60">
        <w:rPr>
          <w:sz w:val="24"/>
          <w:szCs w:val="24"/>
        </w:rPr>
        <w:t xml:space="preserve">.  Using the ‘FOREACH’ statement to arrange the data in required format. </w:t>
      </w:r>
      <w:r w:rsidRPr="00BC2B60">
        <w:rPr>
          <w:sz w:val="24"/>
          <w:szCs w:val="24"/>
        </w:rPr>
        <w:t xml:space="preserve">Group the data using ‘GROUP’ function based on </w:t>
      </w:r>
      <w:r w:rsidR="002955C6" w:rsidRPr="00BC2B60">
        <w:rPr>
          <w:sz w:val="24"/>
          <w:szCs w:val="24"/>
        </w:rPr>
        <w:t>User</w:t>
      </w:r>
      <w:r w:rsidRPr="00BC2B60">
        <w:rPr>
          <w:sz w:val="24"/>
          <w:szCs w:val="24"/>
        </w:rPr>
        <w:t xml:space="preserve"> ID. Using ‘COUNT’ function to get the count of feedback count and ‘AVG’ function to get average feedback score for each individual product using ‘FOREACH’ expression.</w:t>
      </w:r>
      <w:r w:rsidR="00B26DD3" w:rsidRPr="00BC2B60">
        <w:rPr>
          <w:sz w:val="24"/>
          <w:szCs w:val="24"/>
        </w:rPr>
        <w:t xml:space="preserve"> Sort the results in </w:t>
      </w:r>
      <w:r w:rsidR="00770342" w:rsidRPr="00BC2B60">
        <w:rPr>
          <w:sz w:val="24"/>
          <w:szCs w:val="24"/>
        </w:rPr>
        <w:t>descending order using ‘DESC’ key word and limit to 20 records using ‘LIMIT’ function.</w:t>
      </w:r>
      <w:r w:rsidRPr="00BC2B60">
        <w:rPr>
          <w:sz w:val="24"/>
          <w:szCs w:val="24"/>
        </w:rPr>
        <w:t xml:space="preserve"> At the end, dump the results</w:t>
      </w:r>
      <w:r w:rsidR="00C5766D" w:rsidRPr="00BC2B60">
        <w:rPr>
          <w:sz w:val="24"/>
          <w:szCs w:val="24"/>
        </w:rPr>
        <w:t xml:space="preserve"> using ‘DUMP’ function</w:t>
      </w:r>
      <w:r w:rsidRPr="00BC2B60">
        <w:rPr>
          <w:sz w:val="24"/>
          <w:szCs w:val="24"/>
        </w:rPr>
        <w:t>.</w:t>
      </w:r>
    </w:p>
    <w:p w14:paraId="7AF30D04" w14:textId="77777777" w:rsidR="00532897" w:rsidRPr="00BC2B60" w:rsidRDefault="00532897" w:rsidP="00BC2B60">
      <w:pPr>
        <w:keepNext/>
        <w:spacing w:line="276" w:lineRule="auto"/>
        <w:jc w:val="both"/>
        <w:rPr>
          <w:sz w:val="24"/>
          <w:szCs w:val="24"/>
        </w:rPr>
      </w:pPr>
      <w:r w:rsidRPr="00BC2B60">
        <w:rPr>
          <w:noProof/>
          <w:sz w:val="24"/>
          <w:szCs w:val="24"/>
        </w:rPr>
        <w:drawing>
          <wp:inline distT="0" distB="0" distL="0" distR="0" wp14:anchorId="54479C20" wp14:editId="2F0CC982">
            <wp:extent cx="3295650" cy="1738063"/>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24342" cy="1753195"/>
                    </a:xfrm>
                    <a:prstGeom prst="rect">
                      <a:avLst/>
                    </a:prstGeom>
                    <a:noFill/>
                    <a:ln>
                      <a:noFill/>
                    </a:ln>
                  </pic:spPr>
                </pic:pic>
              </a:graphicData>
            </a:graphic>
          </wp:inline>
        </w:drawing>
      </w:r>
    </w:p>
    <w:p w14:paraId="78EE444C" w14:textId="6E44C502" w:rsidR="00532897" w:rsidRPr="00BC2B60" w:rsidRDefault="00532897" w:rsidP="00BC2B60">
      <w:pPr>
        <w:pStyle w:val="Caption"/>
        <w:spacing w:line="276" w:lineRule="auto"/>
        <w:jc w:val="both"/>
        <w:rPr>
          <w:sz w:val="24"/>
          <w:szCs w:val="24"/>
        </w:rPr>
      </w:pPr>
      <w:r w:rsidRPr="00BC2B60">
        <w:rPr>
          <w:sz w:val="24"/>
          <w:szCs w:val="24"/>
        </w:rPr>
        <w:t xml:space="preserve">Figure </w:t>
      </w:r>
      <w:r w:rsidR="00416262" w:rsidRPr="00BC2B60">
        <w:rPr>
          <w:sz w:val="24"/>
          <w:szCs w:val="24"/>
        </w:rPr>
        <w:t>1</w:t>
      </w:r>
      <w:r w:rsidR="00CA5BB0" w:rsidRPr="00BC2B60">
        <w:rPr>
          <w:sz w:val="24"/>
          <w:szCs w:val="24"/>
        </w:rPr>
        <w:t>2</w:t>
      </w:r>
      <w:r w:rsidRPr="00BC2B60">
        <w:rPr>
          <w:sz w:val="24"/>
          <w:szCs w:val="24"/>
        </w:rPr>
        <w:t xml:space="preserve">: </w:t>
      </w:r>
      <w:r w:rsidRPr="00BC2B60">
        <w:rPr>
          <w:sz w:val="24"/>
          <w:szCs w:val="24"/>
        </w:rPr>
        <w:t xml:space="preserve">Code for Top 20 </w:t>
      </w:r>
      <w:r w:rsidRPr="00BC2B60">
        <w:rPr>
          <w:sz w:val="24"/>
          <w:szCs w:val="24"/>
        </w:rPr>
        <w:t>Customers</w:t>
      </w:r>
      <w:r w:rsidRPr="00BC2B60">
        <w:rPr>
          <w:sz w:val="24"/>
          <w:szCs w:val="24"/>
        </w:rPr>
        <w:t xml:space="preserve"> </w:t>
      </w:r>
      <w:r w:rsidRPr="00BC2B60">
        <w:rPr>
          <w:sz w:val="24"/>
          <w:szCs w:val="24"/>
        </w:rPr>
        <w:t>who ha</w:t>
      </w:r>
      <w:r w:rsidR="00107526" w:rsidRPr="00BC2B60">
        <w:rPr>
          <w:sz w:val="24"/>
          <w:szCs w:val="24"/>
        </w:rPr>
        <w:t>ve</w:t>
      </w:r>
      <w:r w:rsidRPr="00BC2B60">
        <w:rPr>
          <w:sz w:val="24"/>
          <w:szCs w:val="24"/>
        </w:rPr>
        <w:t xml:space="preserve"> highest feedback Count and their Average Feedback Score</w:t>
      </w:r>
    </w:p>
    <w:p w14:paraId="609978BB" w14:textId="7985DAF4" w:rsidR="00091AE5" w:rsidRPr="00BC2B60" w:rsidRDefault="00091AE5" w:rsidP="00BC2B60">
      <w:pPr>
        <w:keepNext/>
        <w:spacing w:line="276" w:lineRule="auto"/>
        <w:jc w:val="both"/>
        <w:rPr>
          <w:sz w:val="24"/>
          <w:szCs w:val="24"/>
        </w:rPr>
      </w:pPr>
      <w:r w:rsidRPr="00BC2B60">
        <w:rPr>
          <w:sz w:val="24"/>
          <w:szCs w:val="24"/>
        </w:rPr>
        <w:t xml:space="preserve">The below figure is the output we received for the pig script we used </w:t>
      </w:r>
      <w:r w:rsidRPr="00BC2B60">
        <w:rPr>
          <w:sz w:val="24"/>
          <w:szCs w:val="24"/>
        </w:rPr>
        <w:t xml:space="preserve">for retrieving the </w:t>
      </w:r>
      <w:r w:rsidR="00083241" w:rsidRPr="00BC2B60">
        <w:rPr>
          <w:sz w:val="24"/>
          <w:szCs w:val="24"/>
        </w:rPr>
        <w:t xml:space="preserve">top 20 products with highest feedback count and their individual </w:t>
      </w:r>
      <w:r w:rsidR="005464D7" w:rsidRPr="00BC2B60">
        <w:rPr>
          <w:sz w:val="24"/>
          <w:szCs w:val="24"/>
        </w:rPr>
        <w:t xml:space="preserve">average feedback </w:t>
      </w:r>
      <w:r w:rsidR="005464D7" w:rsidRPr="00BC2B60">
        <w:rPr>
          <w:sz w:val="24"/>
          <w:szCs w:val="24"/>
        </w:rPr>
        <w:lastRenderedPageBreak/>
        <w:t>score</w:t>
      </w:r>
      <w:r w:rsidRPr="00BC2B60">
        <w:rPr>
          <w:sz w:val="24"/>
          <w:szCs w:val="24"/>
        </w:rPr>
        <w:t xml:space="preserve">. We got the results </w:t>
      </w:r>
      <w:r w:rsidR="00770342" w:rsidRPr="00BC2B60">
        <w:rPr>
          <w:sz w:val="24"/>
          <w:szCs w:val="24"/>
        </w:rPr>
        <w:t>for</w:t>
      </w:r>
      <w:r w:rsidR="00B44EA1" w:rsidRPr="00BC2B60">
        <w:rPr>
          <w:sz w:val="24"/>
          <w:szCs w:val="24"/>
        </w:rPr>
        <w:t xml:space="preserve"> </w:t>
      </w:r>
      <w:r w:rsidR="00F16A30" w:rsidRPr="00BC2B60">
        <w:rPr>
          <w:sz w:val="24"/>
          <w:szCs w:val="24"/>
        </w:rPr>
        <w:t xml:space="preserve">average feedback score and </w:t>
      </w:r>
      <w:r w:rsidR="00F06DFF" w:rsidRPr="00BC2B60">
        <w:rPr>
          <w:sz w:val="24"/>
          <w:szCs w:val="24"/>
        </w:rPr>
        <w:t xml:space="preserve">total feedback count for individual </w:t>
      </w:r>
      <w:r w:rsidR="00CE1501" w:rsidRPr="00BC2B60">
        <w:rPr>
          <w:sz w:val="24"/>
          <w:szCs w:val="24"/>
        </w:rPr>
        <w:t>products</w:t>
      </w:r>
      <w:r w:rsidR="00770342" w:rsidRPr="00BC2B60">
        <w:rPr>
          <w:sz w:val="24"/>
          <w:szCs w:val="24"/>
        </w:rPr>
        <w:t>.</w:t>
      </w:r>
      <w:r w:rsidRPr="00BC2B60">
        <w:rPr>
          <w:sz w:val="24"/>
          <w:szCs w:val="24"/>
        </w:rPr>
        <w:t xml:space="preserve"> As it can be seen from the figure, </w:t>
      </w:r>
      <w:r w:rsidR="00FE5736" w:rsidRPr="00BC2B60">
        <w:rPr>
          <w:sz w:val="24"/>
          <w:szCs w:val="24"/>
        </w:rPr>
        <w:t xml:space="preserve">product 1274348 </w:t>
      </w:r>
      <w:r w:rsidR="00204F04" w:rsidRPr="00BC2B60">
        <w:rPr>
          <w:sz w:val="24"/>
          <w:szCs w:val="24"/>
        </w:rPr>
        <w:t xml:space="preserve">has the highest feedback </w:t>
      </w:r>
      <w:r w:rsidR="007943A5" w:rsidRPr="00BC2B60">
        <w:rPr>
          <w:sz w:val="24"/>
          <w:szCs w:val="24"/>
        </w:rPr>
        <w:t xml:space="preserve">count with </w:t>
      </w:r>
      <w:r w:rsidR="00204F04" w:rsidRPr="00BC2B60">
        <w:rPr>
          <w:sz w:val="24"/>
          <w:szCs w:val="24"/>
        </w:rPr>
        <w:t>763</w:t>
      </w:r>
      <w:r w:rsidR="0049575C" w:rsidRPr="00BC2B60">
        <w:rPr>
          <w:sz w:val="24"/>
          <w:szCs w:val="24"/>
        </w:rPr>
        <w:t xml:space="preserve"> feedbacks</w:t>
      </w:r>
      <w:r w:rsidR="007943A5" w:rsidRPr="00BC2B60">
        <w:rPr>
          <w:sz w:val="24"/>
          <w:szCs w:val="24"/>
        </w:rPr>
        <w:t xml:space="preserve"> </w:t>
      </w:r>
      <w:r w:rsidR="00204F04" w:rsidRPr="00BC2B60">
        <w:rPr>
          <w:sz w:val="24"/>
          <w:szCs w:val="24"/>
        </w:rPr>
        <w:t xml:space="preserve">followed by </w:t>
      </w:r>
      <w:r w:rsidR="00622CB5" w:rsidRPr="00BC2B60">
        <w:rPr>
          <w:sz w:val="24"/>
          <w:szCs w:val="24"/>
        </w:rPr>
        <w:t xml:space="preserve">1274673 </w:t>
      </w:r>
      <w:r w:rsidR="00563C39" w:rsidRPr="00BC2B60">
        <w:rPr>
          <w:sz w:val="24"/>
          <w:szCs w:val="24"/>
        </w:rPr>
        <w:t>with 673, 1274</w:t>
      </w:r>
      <w:r w:rsidR="00F90146" w:rsidRPr="00BC2B60">
        <w:rPr>
          <w:sz w:val="24"/>
          <w:szCs w:val="24"/>
        </w:rPr>
        <w:t>021 with 273 and other.</w:t>
      </w:r>
      <w:r w:rsidR="006D17AE" w:rsidRPr="00BC2B60">
        <w:rPr>
          <w:sz w:val="24"/>
          <w:szCs w:val="24"/>
        </w:rPr>
        <w:t xml:space="preserve"> In other words, these products can be </w:t>
      </w:r>
      <w:r w:rsidR="000910EE" w:rsidRPr="00BC2B60">
        <w:rPr>
          <w:sz w:val="24"/>
          <w:szCs w:val="24"/>
        </w:rPr>
        <w:t>declared</w:t>
      </w:r>
      <w:r w:rsidR="006D17AE" w:rsidRPr="00BC2B60">
        <w:rPr>
          <w:sz w:val="24"/>
          <w:szCs w:val="24"/>
        </w:rPr>
        <w:t xml:space="preserve"> as most selling products for the company.</w:t>
      </w:r>
      <w:r w:rsidR="00F90146" w:rsidRPr="00BC2B60">
        <w:rPr>
          <w:sz w:val="24"/>
          <w:szCs w:val="24"/>
        </w:rPr>
        <w:t xml:space="preserve"> </w:t>
      </w:r>
      <w:r w:rsidR="00ED1A02" w:rsidRPr="00BC2B60">
        <w:rPr>
          <w:sz w:val="24"/>
          <w:szCs w:val="24"/>
        </w:rPr>
        <w:t>Product</w:t>
      </w:r>
      <w:r w:rsidR="005E5367" w:rsidRPr="00BC2B60">
        <w:rPr>
          <w:sz w:val="24"/>
          <w:szCs w:val="24"/>
        </w:rPr>
        <w:t>s</w:t>
      </w:r>
      <w:r w:rsidR="00ED1A02" w:rsidRPr="00BC2B60">
        <w:rPr>
          <w:sz w:val="24"/>
          <w:szCs w:val="24"/>
        </w:rPr>
        <w:t xml:space="preserve"> </w:t>
      </w:r>
      <w:r w:rsidR="008519BE" w:rsidRPr="00BC2B60">
        <w:rPr>
          <w:sz w:val="24"/>
          <w:szCs w:val="24"/>
        </w:rPr>
        <w:t>1274348</w:t>
      </w:r>
      <w:r w:rsidR="008519BE" w:rsidRPr="00BC2B60">
        <w:rPr>
          <w:sz w:val="24"/>
          <w:szCs w:val="24"/>
        </w:rPr>
        <w:t xml:space="preserve"> and </w:t>
      </w:r>
      <w:r w:rsidR="00E23F98" w:rsidRPr="00BC2B60">
        <w:rPr>
          <w:sz w:val="24"/>
          <w:szCs w:val="24"/>
        </w:rPr>
        <w:t>1274021</w:t>
      </w:r>
      <w:r w:rsidR="005E5367" w:rsidRPr="00BC2B60">
        <w:rPr>
          <w:sz w:val="24"/>
          <w:szCs w:val="24"/>
        </w:rPr>
        <w:t xml:space="preserve"> </w:t>
      </w:r>
      <w:r w:rsidR="00B53C5B" w:rsidRPr="00BC2B60">
        <w:rPr>
          <w:sz w:val="24"/>
          <w:szCs w:val="24"/>
        </w:rPr>
        <w:t>have an average feedback score of 3.5</w:t>
      </w:r>
      <w:r w:rsidR="009D48E3" w:rsidRPr="00BC2B60">
        <w:rPr>
          <w:sz w:val="24"/>
          <w:szCs w:val="24"/>
        </w:rPr>
        <w:t>2</w:t>
      </w:r>
      <w:r w:rsidR="00B53C5B" w:rsidRPr="00BC2B60">
        <w:rPr>
          <w:sz w:val="24"/>
          <w:szCs w:val="24"/>
        </w:rPr>
        <w:t xml:space="preserve"> and 3.5</w:t>
      </w:r>
      <w:r w:rsidR="009D48E3" w:rsidRPr="00BC2B60">
        <w:rPr>
          <w:sz w:val="24"/>
          <w:szCs w:val="24"/>
        </w:rPr>
        <w:t>4</w:t>
      </w:r>
      <w:r w:rsidR="00E23F98" w:rsidRPr="00BC2B60">
        <w:rPr>
          <w:sz w:val="24"/>
          <w:szCs w:val="24"/>
        </w:rPr>
        <w:t xml:space="preserve"> </w:t>
      </w:r>
      <w:r w:rsidR="009D48E3" w:rsidRPr="00BC2B60">
        <w:rPr>
          <w:sz w:val="24"/>
          <w:szCs w:val="24"/>
        </w:rPr>
        <w:t xml:space="preserve">(rounded to two decimals) respectively, which </w:t>
      </w:r>
      <w:r w:rsidR="005B5AEF" w:rsidRPr="00BC2B60">
        <w:rPr>
          <w:sz w:val="24"/>
          <w:szCs w:val="24"/>
        </w:rPr>
        <w:t>describes that these products satisfied the customers</w:t>
      </w:r>
      <w:r w:rsidR="0027228B" w:rsidRPr="00BC2B60">
        <w:rPr>
          <w:sz w:val="24"/>
          <w:szCs w:val="24"/>
        </w:rPr>
        <w:t>. Although, product with second</w:t>
      </w:r>
      <w:r w:rsidR="00C60D71" w:rsidRPr="00BC2B60">
        <w:rPr>
          <w:sz w:val="24"/>
          <w:szCs w:val="24"/>
        </w:rPr>
        <w:t xml:space="preserve"> </w:t>
      </w:r>
      <w:r w:rsidR="0027228B" w:rsidRPr="00BC2B60">
        <w:rPr>
          <w:sz w:val="24"/>
          <w:szCs w:val="24"/>
        </w:rPr>
        <w:t>highest feedback count has an average feedback score of 1.11 (rounded to tw</w:t>
      </w:r>
      <w:r w:rsidR="00C47AB9" w:rsidRPr="00BC2B60">
        <w:rPr>
          <w:sz w:val="24"/>
          <w:szCs w:val="24"/>
        </w:rPr>
        <w:t xml:space="preserve">o decimals), which tells that </w:t>
      </w:r>
      <w:r w:rsidR="00C462E9" w:rsidRPr="00BC2B60">
        <w:rPr>
          <w:sz w:val="24"/>
          <w:szCs w:val="24"/>
        </w:rPr>
        <w:t xml:space="preserve">this product didn’t </w:t>
      </w:r>
      <w:r w:rsidR="008D3CC7" w:rsidRPr="00BC2B60">
        <w:rPr>
          <w:sz w:val="24"/>
          <w:szCs w:val="24"/>
        </w:rPr>
        <w:t xml:space="preserve">satisfy the customer. </w:t>
      </w:r>
      <w:r w:rsidR="00867BC5" w:rsidRPr="00BC2B60">
        <w:rPr>
          <w:sz w:val="24"/>
          <w:szCs w:val="24"/>
        </w:rPr>
        <w:t>1274729, 127</w:t>
      </w:r>
      <w:r w:rsidR="00F471F7" w:rsidRPr="00BC2B60">
        <w:rPr>
          <w:sz w:val="24"/>
          <w:szCs w:val="24"/>
        </w:rPr>
        <w:t xml:space="preserve">4159, 1273970, 1274499, </w:t>
      </w:r>
      <w:r w:rsidR="007551EA" w:rsidRPr="00BC2B60">
        <w:rPr>
          <w:sz w:val="24"/>
          <w:szCs w:val="24"/>
        </w:rPr>
        <w:t>127</w:t>
      </w:r>
      <w:r w:rsidR="00BE2382" w:rsidRPr="00BC2B60">
        <w:rPr>
          <w:sz w:val="24"/>
          <w:szCs w:val="24"/>
        </w:rPr>
        <w:t xml:space="preserve">3904, 1274289 are some more products which require company’s attention. </w:t>
      </w:r>
      <w:r w:rsidR="00D40C94" w:rsidRPr="00BC2B60">
        <w:rPr>
          <w:sz w:val="24"/>
          <w:szCs w:val="24"/>
        </w:rPr>
        <w:t xml:space="preserve">Moreover, </w:t>
      </w:r>
      <w:r w:rsidR="0051109A" w:rsidRPr="00BC2B60">
        <w:rPr>
          <w:sz w:val="24"/>
          <w:szCs w:val="24"/>
        </w:rPr>
        <w:t xml:space="preserve">more than 50% of the products </w:t>
      </w:r>
      <w:r w:rsidR="000231D5" w:rsidRPr="00BC2B60">
        <w:rPr>
          <w:sz w:val="24"/>
          <w:szCs w:val="24"/>
        </w:rPr>
        <w:t xml:space="preserve">has an average feedback score between </w:t>
      </w:r>
      <w:r w:rsidR="00FE40C8" w:rsidRPr="00BC2B60">
        <w:rPr>
          <w:sz w:val="24"/>
          <w:szCs w:val="24"/>
        </w:rPr>
        <w:t>3.</w:t>
      </w:r>
      <w:r w:rsidR="00745E7B" w:rsidRPr="00BC2B60">
        <w:rPr>
          <w:sz w:val="24"/>
          <w:szCs w:val="24"/>
        </w:rPr>
        <w:t>4 and 3.</w:t>
      </w:r>
      <w:r w:rsidR="00411299" w:rsidRPr="00BC2B60">
        <w:rPr>
          <w:sz w:val="24"/>
          <w:szCs w:val="24"/>
        </w:rPr>
        <w:t>7</w:t>
      </w:r>
      <w:r w:rsidR="005928EA" w:rsidRPr="00BC2B60">
        <w:rPr>
          <w:sz w:val="24"/>
          <w:szCs w:val="24"/>
        </w:rPr>
        <w:t>, which mean that customers are happy after consuming the product</w:t>
      </w:r>
      <w:r w:rsidR="00460748" w:rsidRPr="00BC2B60">
        <w:rPr>
          <w:sz w:val="24"/>
          <w:szCs w:val="24"/>
        </w:rPr>
        <w:t xml:space="preserve">. Company should pay </w:t>
      </w:r>
      <w:r w:rsidR="00A134A5" w:rsidRPr="00BC2B60">
        <w:rPr>
          <w:sz w:val="24"/>
          <w:szCs w:val="24"/>
        </w:rPr>
        <w:t>attention towards</w:t>
      </w:r>
      <w:r w:rsidR="00634C09" w:rsidRPr="00BC2B60">
        <w:rPr>
          <w:sz w:val="24"/>
          <w:szCs w:val="24"/>
        </w:rPr>
        <w:t xml:space="preserve"> the products with low average feedback score</w:t>
      </w:r>
      <w:r w:rsidR="002D3435" w:rsidRPr="00BC2B60">
        <w:rPr>
          <w:sz w:val="24"/>
          <w:szCs w:val="24"/>
        </w:rPr>
        <w:t xml:space="preserve"> and take measure to make the products more satisfying and </w:t>
      </w:r>
      <w:r w:rsidR="00D43343" w:rsidRPr="00BC2B60">
        <w:rPr>
          <w:sz w:val="24"/>
          <w:szCs w:val="24"/>
        </w:rPr>
        <w:t>popular and</w:t>
      </w:r>
      <w:r w:rsidR="00EF376C" w:rsidRPr="00BC2B60">
        <w:rPr>
          <w:sz w:val="24"/>
          <w:szCs w:val="24"/>
        </w:rPr>
        <w:t xml:space="preserve"> advertise the products with high average feedback score</w:t>
      </w:r>
      <w:r w:rsidR="002D3435" w:rsidRPr="00BC2B60">
        <w:rPr>
          <w:sz w:val="24"/>
          <w:szCs w:val="24"/>
        </w:rPr>
        <w:t xml:space="preserve"> and make sure that these products have </w:t>
      </w:r>
      <w:r w:rsidR="00CE1B34" w:rsidRPr="00BC2B60">
        <w:rPr>
          <w:sz w:val="24"/>
          <w:szCs w:val="24"/>
        </w:rPr>
        <w:t>constant satisfaction and popularity</w:t>
      </w:r>
      <w:r w:rsidR="00D756EA" w:rsidRPr="00BC2B60">
        <w:rPr>
          <w:sz w:val="24"/>
          <w:szCs w:val="24"/>
        </w:rPr>
        <w:t xml:space="preserve"> to improve their sales</w:t>
      </w:r>
      <w:r w:rsidR="00EF376C" w:rsidRPr="00BC2B60">
        <w:rPr>
          <w:sz w:val="24"/>
          <w:szCs w:val="24"/>
        </w:rPr>
        <w:t xml:space="preserve">. </w:t>
      </w:r>
    </w:p>
    <w:p w14:paraId="4D0BF039" w14:textId="12B95CEC" w:rsidR="00107526" w:rsidRPr="00BC2B60" w:rsidRDefault="00E06760" w:rsidP="00BC2B60">
      <w:pPr>
        <w:keepNext/>
        <w:spacing w:line="276" w:lineRule="auto"/>
        <w:jc w:val="both"/>
        <w:rPr>
          <w:sz w:val="24"/>
          <w:szCs w:val="24"/>
        </w:rPr>
      </w:pPr>
      <w:r w:rsidRPr="00BC2B60">
        <w:rPr>
          <w:noProof/>
          <w:sz w:val="24"/>
          <w:szCs w:val="24"/>
        </w:rPr>
        <w:drawing>
          <wp:inline distT="0" distB="0" distL="0" distR="0" wp14:anchorId="09968A30" wp14:editId="25ADDD2F">
            <wp:extent cx="3086100" cy="2343407"/>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8034" cy="2352469"/>
                    </a:xfrm>
                    <a:prstGeom prst="rect">
                      <a:avLst/>
                    </a:prstGeom>
                    <a:noFill/>
                    <a:ln>
                      <a:noFill/>
                    </a:ln>
                  </pic:spPr>
                </pic:pic>
              </a:graphicData>
            </a:graphic>
          </wp:inline>
        </w:drawing>
      </w:r>
    </w:p>
    <w:p w14:paraId="1D7A7052" w14:textId="3CDB34FE" w:rsidR="00D30347" w:rsidRPr="00BC2B60" w:rsidRDefault="00107526" w:rsidP="00BC2B60">
      <w:pPr>
        <w:pStyle w:val="Caption"/>
        <w:spacing w:line="276" w:lineRule="auto"/>
        <w:jc w:val="both"/>
        <w:rPr>
          <w:sz w:val="24"/>
          <w:szCs w:val="24"/>
        </w:rPr>
      </w:pPr>
      <w:r w:rsidRPr="00BC2B60">
        <w:rPr>
          <w:sz w:val="24"/>
          <w:szCs w:val="24"/>
        </w:rPr>
        <w:t xml:space="preserve">Figure </w:t>
      </w:r>
      <w:r w:rsidR="00416262" w:rsidRPr="00BC2B60">
        <w:rPr>
          <w:sz w:val="24"/>
          <w:szCs w:val="24"/>
        </w:rPr>
        <w:t>1</w:t>
      </w:r>
      <w:r w:rsidR="00CE73EA" w:rsidRPr="00BC2B60">
        <w:rPr>
          <w:sz w:val="24"/>
          <w:szCs w:val="24"/>
        </w:rPr>
        <w:t>3</w:t>
      </w:r>
      <w:r w:rsidRPr="00BC2B60">
        <w:rPr>
          <w:sz w:val="24"/>
          <w:szCs w:val="24"/>
        </w:rPr>
        <w:t xml:space="preserve">: Output for </w:t>
      </w:r>
      <w:r w:rsidRPr="00BC2B60">
        <w:rPr>
          <w:sz w:val="24"/>
          <w:szCs w:val="24"/>
        </w:rPr>
        <w:t>Top 20 Products with highest feedback Count and their</w:t>
      </w:r>
      <w:r w:rsidR="009D5ABB" w:rsidRPr="00BC2B60">
        <w:rPr>
          <w:sz w:val="24"/>
          <w:szCs w:val="24"/>
        </w:rPr>
        <w:t xml:space="preserve"> Individual </w:t>
      </w:r>
      <w:r w:rsidRPr="00BC2B60">
        <w:rPr>
          <w:sz w:val="24"/>
          <w:szCs w:val="24"/>
        </w:rPr>
        <w:t>Average Feedback Score</w:t>
      </w:r>
    </w:p>
    <w:p w14:paraId="6BEC9AA4" w14:textId="6EF57A50" w:rsidR="00107526" w:rsidRPr="00BC2B60" w:rsidRDefault="00107526" w:rsidP="00BC2B60">
      <w:pPr>
        <w:spacing w:line="276" w:lineRule="auto"/>
        <w:jc w:val="both"/>
        <w:rPr>
          <w:sz w:val="24"/>
          <w:szCs w:val="24"/>
        </w:rPr>
      </w:pPr>
    </w:p>
    <w:p w14:paraId="6357478A" w14:textId="433085E5" w:rsidR="00057F57" w:rsidRPr="00BC2B60" w:rsidRDefault="00057F57" w:rsidP="00BC2B60">
      <w:pPr>
        <w:keepNext/>
        <w:spacing w:line="276" w:lineRule="auto"/>
        <w:jc w:val="both"/>
        <w:rPr>
          <w:sz w:val="24"/>
          <w:szCs w:val="24"/>
        </w:rPr>
      </w:pPr>
      <w:r w:rsidRPr="00BC2B60">
        <w:rPr>
          <w:sz w:val="24"/>
          <w:szCs w:val="24"/>
        </w:rPr>
        <w:t xml:space="preserve">The below figure is the output we received for the pig script we used for retrieving the top 20 </w:t>
      </w:r>
      <w:r w:rsidRPr="00BC2B60">
        <w:rPr>
          <w:sz w:val="24"/>
          <w:szCs w:val="24"/>
        </w:rPr>
        <w:t>customers</w:t>
      </w:r>
      <w:r w:rsidRPr="00BC2B60">
        <w:rPr>
          <w:sz w:val="24"/>
          <w:szCs w:val="24"/>
        </w:rPr>
        <w:t xml:space="preserve"> with highest feedback count and their individual average feedback score. We got the results for average feedback score and total feedback count for individual </w:t>
      </w:r>
      <w:r w:rsidR="00CE1501" w:rsidRPr="00BC2B60">
        <w:rPr>
          <w:sz w:val="24"/>
          <w:szCs w:val="24"/>
        </w:rPr>
        <w:t>customers</w:t>
      </w:r>
      <w:r w:rsidRPr="00BC2B60">
        <w:rPr>
          <w:sz w:val="24"/>
          <w:szCs w:val="24"/>
        </w:rPr>
        <w:t xml:space="preserve">. As it can be seen from the figure, </w:t>
      </w:r>
      <w:r w:rsidR="001D5056" w:rsidRPr="00BC2B60">
        <w:rPr>
          <w:sz w:val="24"/>
          <w:szCs w:val="24"/>
        </w:rPr>
        <w:t>customer</w:t>
      </w:r>
      <w:r w:rsidRPr="00BC2B60">
        <w:rPr>
          <w:sz w:val="24"/>
          <w:szCs w:val="24"/>
        </w:rPr>
        <w:t xml:space="preserve"> </w:t>
      </w:r>
      <w:r w:rsidR="001D5056" w:rsidRPr="00BC2B60">
        <w:rPr>
          <w:sz w:val="24"/>
          <w:szCs w:val="24"/>
        </w:rPr>
        <w:t>10</w:t>
      </w:r>
      <w:r w:rsidR="0049575C" w:rsidRPr="00BC2B60">
        <w:rPr>
          <w:sz w:val="24"/>
          <w:szCs w:val="24"/>
        </w:rPr>
        <w:t>43182</w:t>
      </w:r>
      <w:r w:rsidRPr="00BC2B60">
        <w:rPr>
          <w:sz w:val="24"/>
          <w:szCs w:val="24"/>
        </w:rPr>
        <w:t xml:space="preserve"> has the highest </w:t>
      </w:r>
      <w:r w:rsidRPr="00BC2B60">
        <w:rPr>
          <w:sz w:val="24"/>
          <w:szCs w:val="24"/>
        </w:rPr>
        <w:lastRenderedPageBreak/>
        <w:t xml:space="preserve">feedback count with </w:t>
      </w:r>
      <w:r w:rsidR="0049575C" w:rsidRPr="00BC2B60">
        <w:rPr>
          <w:sz w:val="24"/>
          <w:szCs w:val="24"/>
        </w:rPr>
        <w:t>92 feedbacks</w:t>
      </w:r>
      <w:r w:rsidR="006D17AE" w:rsidRPr="00BC2B60">
        <w:rPr>
          <w:sz w:val="24"/>
          <w:szCs w:val="24"/>
        </w:rPr>
        <w:t xml:space="preserve">, i.e., </w:t>
      </w:r>
      <w:r w:rsidR="00456CA2" w:rsidRPr="00BC2B60">
        <w:rPr>
          <w:sz w:val="24"/>
          <w:szCs w:val="24"/>
        </w:rPr>
        <w:t xml:space="preserve">this is the customer with </w:t>
      </w:r>
      <w:r w:rsidR="008B7798" w:rsidRPr="00BC2B60">
        <w:rPr>
          <w:sz w:val="24"/>
          <w:szCs w:val="24"/>
        </w:rPr>
        <w:t>highest overall orders [2012-2013]</w:t>
      </w:r>
      <w:r w:rsidRPr="00BC2B60">
        <w:rPr>
          <w:sz w:val="24"/>
          <w:szCs w:val="24"/>
        </w:rPr>
        <w:t>.</w:t>
      </w:r>
      <w:r w:rsidR="004A5B04" w:rsidRPr="00BC2B60">
        <w:rPr>
          <w:sz w:val="24"/>
          <w:szCs w:val="24"/>
        </w:rPr>
        <w:t xml:space="preserve"> Majority of the </w:t>
      </w:r>
      <w:r w:rsidR="00F22E80" w:rsidRPr="00BC2B60">
        <w:rPr>
          <w:sz w:val="24"/>
          <w:szCs w:val="24"/>
        </w:rPr>
        <w:t>customers</w:t>
      </w:r>
      <w:r w:rsidR="004A5B04" w:rsidRPr="00BC2B60">
        <w:rPr>
          <w:sz w:val="24"/>
          <w:szCs w:val="24"/>
        </w:rPr>
        <w:t xml:space="preserve"> have a similar feedback count </w:t>
      </w:r>
      <w:r w:rsidR="00F22E80" w:rsidRPr="00BC2B60">
        <w:rPr>
          <w:sz w:val="24"/>
          <w:szCs w:val="24"/>
        </w:rPr>
        <w:t>i.e., 6 feedbacks</w:t>
      </w:r>
      <w:r w:rsidR="009E1FEF" w:rsidRPr="00BC2B60">
        <w:rPr>
          <w:sz w:val="24"/>
          <w:szCs w:val="24"/>
        </w:rPr>
        <w:t>.</w:t>
      </w:r>
      <w:r w:rsidRPr="00BC2B60">
        <w:rPr>
          <w:sz w:val="24"/>
          <w:szCs w:val="24"/>
        </w:rPr>
        <w:t xml:space="preserve"> Moreover, more than </w:t>
      </w:r>
      <w:r w:rsidR="00DA5C76" w:rsidRPr="00BC2B60">
        <w:rPr>
          <w:sz w:val="24"/>
          <w:szCs w:val="24"/>
        </w:rPr>
        <w:t>8</w:t>
      </w:r>
      <w:r w:rsidRPr="00BC2B60">
        <w:rPr>
          <w:sz w:val="24"/>
          <w:szCs w:val="24"/>
        </w:rPr>
        <w:t xml:space="preserve">0% of the </w:t>
      </w:r>
      <w:r w:rsidR="00DA5C76" w:rsidRPr="00BC2B60">
        <w:rPr>
          <w:sz w:val="24"/>
          <w:szCs w:val="24"/>
        </w:rPr>
        <w:t>customers</w:t>
      </w:r>
      <w:r w:rsidRPr="00BC2B60">
        <w:rPr>
          <w:sz w:val="24"/>
          <w:szCs w:val="24"/>
        </w:rPr>
        <w:t xml:space="preserve"> ha</w:t>
      </w:r>
      <w:r w:rsidR="00581BD7" w:rsidRPr="00BC2B60">
        <w:rPr>
          <w:sz w:val="24"/>
          <w:szCs w:val="24"/>
        </w:rPr>
        <w:t>ve</w:t>
      </w:r>
      <w:r w:rsidRPr="00BC2B60">
        <w:rPr>
          <w:sz w:val="24"/>
          <w:szCs w:val="24"/>
        </w:rPr>
        <w:t xml:space="preserve"> an average feedback score between 3.</w:t>
      </w:r>
      <w:r w:rsidR="00872A32" w:rsidRPr="00BC2B60">
        <w:rPr>
          <w:sz w:val="24"/>
          <w:szCs w:val="24"/>
        </w:rPr>
        <w:t>0</w:t>
      </w:r>
      <w:r w:rsidRPr="00BC2B60">
        <w:rPr>
          <w:sz w:val="24"/>
          <w:szCs w:val="24"/>
        </w:rPr>
        <w:t xml:space="preserve"> and 3.</w:t>
      </w:r>
      <w:r w:rsidR="00872A32" w:rsidRPr="00BC2B60">
        <w:rPr>
          <w:sz w:val="24"/>
          <w:szCs w:val="24"/>
        </w:rPr>
        <w:t>8</w:t>
      </w:r>
      <w:r w:rsidRPr="00BC2B60">
        <w:rPr>
          <w:sz w:val="24"/>
          <w:szCs w:val="24"/>
        </w:rPr>
        <w:t xml:space="preserve">, which mean that </w:t>
      </w:r>
      <w:r w:rsidR="009250CC" w:rsidRPr="00BC2B60">
        <w:rPr>
          <w:sz w:val="24"/>
          <w:szCs w:val="24"/>
        </w:rPr>
        <w:t xml:space="preserve">these </w:t>
      </w:r>
      <w:r w:rsidRPr="00BC2B60">
        <w:rPr>
          <w:sz w:val="24"/>
          <w:szCs w:val="24"/>
        </w:rPr>
        <w:t xml:space="preserve">customers are </w:t>
      </w:r>
      <w:r w:rsidR="009250CC" w:rsidRPr="00BC2B60">
        <w:rPr>
          <w:sz w:val="24"/>
          <w:szCs w:val="24"/>
        </w:rPr>
        <w:t>satisfied with the products</w:t>
      </w:r>
      <w:r w:rsidRPr="00BC2B60">
        <w:rPr>
          <w:sz w:val="24"/>
          <w:szCs w:val="24"/>
        </w:rPr>
        <w:t xml:space="preserve">. </w:t>
      </w:r>
      <w:r w:rsidR="00D20D69" w:rsidRPr="00BC2B60">
        <w:rPr>
          <w:sz w:val="24"/>
          <w:szCs w:val="24"/>
        </w:rPr>
        <w:t>Although, the customer with highest feedback count</w:t>
      </w:r>
      <w:r w:rsidR="009D5454" w:rsidRPr="00BC2B60">
        <w:rPr>
          <w:sz w:val="24"/>
          <w:szCs w:val="24"/>
        </w:rPr>
        <w:t xml:space="preserve"> (92)</w:t>
      </w:r>
      <w:r w:rsidR="00D20D69" w:rsidRPr="00BC2B60">
        <w:rPr>
          <w:sz w:val="24"/>
          <w:szCs w:val="24"/>
        </w:rPr>
        <w:t xml:space="preserve"> has the lowest </w:t>
      </w:r>
      <w:r w:rsidR="009D5454" w:rsidRPr="00BC2B60">
        <w:rPr>
          <w:sz w:val="24"/>
          <w:szCs w:val="24"/>
        </w:rPr>
        <w:t>average feedback score (2.</w:t>
      </w:r>
      <w:r w:rsidR="00B74695" w:rsidRPr="00BC2B60">
        <w:rPr>
          <w:sz w:val="24"/>
          <w:szCs w:val="24"/>
        </w:rPr>
        <w:t>09</w:t>
      </w:r>
      <w:r w:rsidR="00D336F6" w:rsidRPr="00BC2B60">
        <w:rPr>
          <w:sz w:val="24"/>
          <w:szCs w:val="24"/>
        </w:rPr>
        <w:t>, rounded to two decimals</w:t>
      </w:r>
      <w:r w:rsidR="009D5454" w:rsidRPr="00BC2B60">
        <w:rPr>
          <w:sz w:val="24"/>
          <w:szCs w:val="24"/>
        </w:rPr>
        <w:t>)</w:t>
      </w:r>
      <w:r w:rsidR="00D336F6" w:rsidRPr="00BC2B60">
        <w:rPr>
          <w:sz w:val="24"/>
          <w:szCs w:val="24"/>
        </w:rPr>
        <w:t xml:space="preserve">, the company should </w:t>
      </w:r>
      <w:r w:rsidR="00C70342" w:rsidRPr="00BC2B60">
        <w:rPr>
          <w:sz w:val="24"/>
          <w:szCs w:val="24"/>
        </w:rPr>
        <w:t>analyze the</w:t>
      </w:r>
      <w:r w:rsidR="00D86DE0" w:rsidRPr="00BC2B60">
        <w:rPr>
          <w:sz w:val="24"/>
          <w:szCs w:val="24"/>
        </w:rPr>
        <w:t xml:space="preserve"> comments provided by the customer and </w:t>
      </w:r>
      <w:r w:rsidR="00D336F6" w:rsidRPr="00BC2B60">
        <w:rPr>
          <w:sz w:val="24"/>
          <w:szCs w:val="24"/>
        </w:rPr>
        <w:t xml:space="preserve">contact the customer </w:t>
      </w:r>
      <w:r w:rsidR="00D86DE0" w:rsidRPr="00BC2B60">
        <w:rPr>
          <w:sz w:val="24"/>
          <w:szCs w:val="24"/>
        </w:rPr>
        <w:t>to</w:t>
      </w:r>
      <w:r w:rsidR="00D336F6" w:rsidRPr="00BC2B60">
        <w:rPr>
          <w:sz w:val="24"/>
          <w:szCs w:val="24"/>
        </w:rPr>
        <w:t xml:space="preserve"> resolve the issue </w:t>
      </w:r>
      <w:r w:rsidR="00C95B2D" w:rsidRPr="00BC2B60">
        <w:rPr>
          <w:sz w:val="24"/>
          <w:szCs w:val="24"/>
        </w:rPr>
        <w:t>of the customer</w:t>
      </w:r>
      <w:r w:rsidR="00B10100" w:rsidRPr="00BC2B60">
        <w:rPr>
          <w:sz w:val="24"/>
          <w:szCs w:val="24"/>
        </w:rPr>
        <w:t xml:space="preserve">. In addition to, customer 1140992 had an average </w:t>
      </w:r>
      <w:r w:rsidR="00C93589" w:rsidRPr="00BC2B60">
        <w:rPr>
          <w:sz w:val="24"/>
          <w:szCs w:val="24"/>
        </w:rPr>
        <w:t xml:space="preserve">feedback score of 2.7 which </w:t>
      </w:r>
      <w:r w:rsidR="009F5967" w:rsidRPr="00BC2B60">
        <w:rPr>
          <w:sz w:val="24"/>
          <w:szCs w:val="24"/>
        </w:rPr>
        <w:t>can be said as</w:t>
      </w:r>
      <w:r w:rsidR="00D86DE0" w:rsidRPr="00BC2B60">
        <w:rPr>
          <w:sz w:val="24"/>
          <w:szCs w:val="24"/>
        </w:rPr>
        <w:t xml:space="preserve"> average or meets </w:t>
      </w:r>
      <w:r w:rsidR="006D17AE" w:rsidRPr="00BC2B60">
        <w:rPr>
          <w:sz w:val="24"/>
          <w:szCs w:val="24"/>
        </w:rPr>
        <w:t>standard feedback</w:t>
      </w:r>
      <w:r w:rsidR="004E6366" w:rsidRPr="00BC2B60">
        <w:rPr>
          <w:sz w:val="24"/>
          <w:szCs w:val="24"/>
        </w:rPr>
        <w:t xml:space="preserve"> (&gt;</w:t>
      </w:r>
      <w:r w:rsidR="00D86DE0" w:rsidRPr="00BC2B60">
        <w:rPr>
          <w:sz w:val="24"/>
          <w:szCs w:val="24"/>
        </w:rPr>
        <w:t>60%)</w:t>
      </w:r>
      <w:r w:rsidR="00431834" w:rsidRPr="00BC2B60">
        <w:rPr>
          <w:sz w:val="24"/>
          <w:szCs w:val="24"/>
        </w:rPr>
        <w:t xml:space="preserve">, this customer’s issue should </w:t>
      </w:r>
      <w:r w:rsidR="00A134A5" w:rsidRPr="00BC2B60">
        <w:rPr>
          <w:sz w:val="24"/>
          <w:szCs w:val="24"/>
        </w:rPr>
        <w:t xml:space="preserve">also be resolved. </w:t>
      </w:r>
    </w:p>
    <w:p w14:paraId="779045EE" w14:textId="0340ADC6" w:rsidR="00107526" w:rsidRPr="00BC2B60" w:rsidRDefault="00107526" w:rsidP="00BC2B60">
      <w:pPr>
        <w:keepNext/>
        <w:spacing w:line="276" w:lineRule="auto"/>
        <w:jc w:val="both"/>
        <w:rPr>
          <w:sz w:val="24"/>
          <w:szCs w:val="24"/>
        </w:rPr>
      </w:pPr>
      <w:r w:rsidRPr="00BC2B60">
        <w:rPr>
          <w:noProof/>
          <w:sz w:val="24"/>
          <w:szCs w:val="24"/>
        </w:rPr>
        <w:drawing>
          <wp:inline distT="0" distB="0" distL="0" distR="0" wp14:anchorId="6647B16A" wp14:editId="6F91A55E">
            <wp:extent cx="2867025" cy="1899120"/>
            <wp:effectExtent l="0" t="0" r="0" b="635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8211" cy="1906530"/>
                    </a:xfrm>
                    <a:prstGeom prst="rect">
                      <a:avLst/>
                    </a:prstGeom>
                    <a:noFill/>
                    <a:ln>
                      <a:noFill/>
                    </a:ln>
                  </pic:spPr>
                </pic:pic>
              </a:graphicData>
            </a:graphic>
          </wp:inline>
        </w:drawing>
      </w:r>
    </w:p>
    <w:p w14:paraId="5A624F43" w14:textId="0DFAFC2D" w:rsidR="00107526" w:rsidRPr="00BC2B60" w:rsidRDefault="00107526" w:rsidP="00BC2B60">
      <w:pPr>
        <w:pStyle w:val="Caption"/>
        <w:spacing w:line="276" w:lineRule="auto"/>
        <w:rPr>
          <w:sz w:val="24"/>
          <w:szCs w:val="24"/>
        </w:rPr>
      </w:pPr>
      <w:r w:rsidRPr="00BC2B60">
        <w:rPr>
          <w:sz w:val="24"/>
          <w:szCs w:val="24"/>
        </w:rPr>
        <w:t xml:space="preserve">Figure </w:t>
      </w:r>
      <w:r w:rsidR="00416262" w:rsidRPr="00BC2B60">
        <w:rPr>
          <w:sz w:val="24"/>
          <w:szCs w:val="24"/>
        </w:rPr>
        <w:t>1</w:t>
      </w:r>
      <w:r w:rsidR="00CA5BB0" w:rsidRPr="00BC2B60">
        <w:rPr>
          <w:sz w:val="24"/>
          <w:szCs w:val="24"/>
        </w:rPr>
        <w:t>4</w:t>
      </w:r>
      <w:r w:rsidRPr="00BC2B60">
        <w:rPr>
          <w:sz w:val="24"/>
          <w:szCs w:val="24"/>
        </w:rPr>
        <w:t xml:space="preserve">: Output </w:t>
      </w:r>
      <w:r w:rsidR="009D5ABB" w:rsidRPr="00BC2B60">
        <w:rPr>
          <w:sz w:val="24"/>
          <w:szCs w:val="24"/>
        </w:rPr>
        <w:t>for Top 20 Customers who have highest feedback Count and their Average Feedback Score</w:t>
      </w:r>
    </w:p>
    <w:p w14:paraId="2A9FC9A8" w14:textId="77777777" w:rsidR="00107526" w:rsidRPr="00BC2B60" w:rsidRDefault="00107526" w:rsidP="00BC2B60">
      <w:pPr>
        <w:spacing w:line="276" w:lineRule="auto"/>
        <w:rPr>
          <w:sz w:val="24"/>
          <w:szCs w:val="24"/>
        </w:rPr>
      </w:pPr>
    </w:p>
    <w:p w14:paraId="580273BD" w14:textId="412FDE01" w:rsidR="00A72FE0" w:rsidRPr="00BC2B60" w:rsidRDefault="00A72FE0" w:rsidP="00BC2B60">
      <w:pPr>
        <w:pStyle w:val="Heading1"/>
        <w:spacing w:line="276" w:lineRule="auto"/>
        <w:rPr>
          <w:sz w:val="24"/>
          <w:szCs w:val="24"/>
        </w:rPr>
      </w:pPr>
      <w:bookmarkStart w:id="8" w:name="_Toc86630938"/>
      <w:r w:rsidRPr="00BC2B60">
        <w:rPr>
          <w:sz w:val="24"/>
          <w:szCs w:val="24"/>
        </w:rPr>
        <w:t>Second Additional Goal</w:t>
      </w:r>
      <w:bookmarkEnd w:id="8"/>
    </w:p>
    <w:p w14:paraId="09AE78D4" w14:textId="44F48465" w:rsidR="00EA5781" w:rsidRPr="00BC2B60" w:rsidRDefault="00E40D08" w:rsidP="00BC2B60">
      <w:pPr>
        <w:spacing w:line="276" w:lineRule="auto"/>
        <w:rPr>
          <w:sz w:val="24"/>
          <w:szCs w:val="24"/>
        </w:rPr>
      </w:pPr>
      <w:r w:rsidRPr="00BC2B60">
        <w:rPr>
          <w:sz w:val="24"/>
          <w:szCs w:val="24"/>
        </w:rPr>
        <w:t xml:space="preserve">The second addition goal is to </w:t>
      </w:r>
      <w:r w:rsidR="00A45739" w:rsidRPr="00BC2B60">
        <w:rPr>
          <w:sz w:val="24"/>
          <w:szCs w:val="24"/>
        </w:rPr>
        <w:t>identify how many high frequent buyers</w:t>
      </w:r>
      <w:r w:rsidR="00EB6BFF" w:rsidRPr="00BC2B60">
        <w:rPr>
          <w:sz w:val="24"/>
          <w:szCs w:val="24"/>
        </w:rPr>
        <w:t xml:space="preserve"> the company has in the dataset provided. </w:t>
      </w:r>
      <w:r w:rsidR="000834A2" w:rsidRPr="00BC2B60">
        <w:rPr>
          <w:sz w:val="24"/>
          <w:szCs w:val="24"/>
        </w:rPr>
        <w:t xml:space="preserve">Using the analyzed the data the company’s stakeholder </w:t>
      </w:r>
      <w:r w:rsidR="00907AAB" w:rsidRPr="00BC2B60">
        <w:rPr>
          <w:sz w:val="24"/>
          <w:szCs w:val="24"/>
        </w:rPr>
        <w:t>can determine the affect of mar</w:t>
      </w:r>
      <w:r w:rsidR="007673A4" w:rsidRPr="00BC2B60">
        <w:rPr>
          <w:sz w:val="24"/>
          <w:szCs w:val="24"/>
        </w:rPr>
        <w:t xml:space="preserve">keting strategies, </w:t>
      </w:r>
      <w:r w:rsidR="00DF2E0E" w:rsidRPr="00BC2B60">
        <w:rPr>
          <w:sz w:val="24"/>
          <w:szCs w:val="24"/>
        </w:rPr>
        <w:t xml:space="preserve">how effective the company is </w:t>
      </w:r>
      <w:r w:rsidR="00BE5E73" w:rsidRPr="00BC2B60">
        <w:rPr>
          <w:sz w:val="24"/>
          <w:szCs w:val="24"/>
        </w:rPr>
        <w:t>in sustaining</w:t>
      </w:r>
      <w:r w:rsidR="00221B9A" w:rsidRPr="00BC2B60">
        <w:rPr>
          <w:sz w:val="24"/>
          <w:szCs w:val="24"/>
        </w:rPr>
        <w:t xml:space="preserve"> </w:t>
      </w:r>
      <w:r w:rsidR="00BE5E73" w:rsidRPr="00BC2B60">
        <w:rPr>
          <w:sz w:val="24"/>
          <w:szCs w:val="24"/>
        </w:rPr>
        <w:t xml:space="preserve">its </w:t>
      </w:r>
      <w:r w:rsidR="00221B9A" w:rsidRPr="00BC2B60">
        <w:rPr>
          <w:sz w:val="24"/>
          <w:szCs w:val="24"/>
        </w:rPr>
        <w:t xml:space="preserve">customers and may </w:t>
      </w:r>
      <w:r w:rsidR="000834A2" w:rsidRPr="00BC2B60">
        <w:rPr>
          <w:sz w:val="24"/>
          <w:szCs w:val="24"/>
        </w:rPr>
        <w:t>organize a</w:t>
      </w:r>
      <w:r w:rsidR="00C40C2A" w:rsidRPr="00BC2B60">
        <w:rPr>
          <w:sz w:val="24"/>
          <w:szCs w:val="24"/>
        </w:rPr>
        <w:t xml:space="preserve"> </w:t>
      </w:r>
      <w:r w:rsidR="002D2A3D" w:rsidRPr="00BC2B60">
        <w:rPr>
          <w:sz w:val="24"/>
          <w:szCs w:val="24"/>
        </w:rPr>
        <w:t>thanksgiving</w:t>
      </w:r>
      <w:r w:rsidR="00C40C2A" w:rsidRPr="00BC2B60">
        <w:rPr>
          <w:sz w:val="24"/>
          <w:szCs w:val="24"/>
        </w:rPr>
        <w:t xml:space="preserve"> program/loyalty program </w:t>
      </w:r>
      <w:r w:rsidR="00415F76" w:rsidRPr="00BC2B60">
        <w:rPr>
          <w:sz w:val="24"/>
          <w:szCs w:val="24"/>
        </w:rPr>
        <w:t>to</w:t>
      </w:r>
      <w:r w:rsidR="0050074C" w:rsidRPr="00BC2B60">
        <w:rPr>
          <w:sz w:val="24"/>
          <w:szCs w:val="24"/>
        </w:rPr>
        <w:t xml:space="preserve"> thank their loyal customers. </w:t>
      </w:r>
    </w:p>
    <w:p w14:paraId="23BB8128" w14:textId="7F23C3E7" w:rsidR="00A72FE0" w:rsidRPr="00BC2B60" w:rsidRDefault="00966B10" w:rsidP="00BC2B60">
      <w:pPr>
        <w:pStyle w:val="Heading2"/>
        <w:spacing w:line="276" w:lineRule="auto"/>
        <w:rPr>
          <w:sz w:val="24"/>
          <w:szCs w:val="24"/>
        </w:rPr>
      </w:pPr>
      <w:bookmarkStart w:id="9" w:name="_Toc86630939"/>
      <w:r w:rsidRPr="00BC2B60">
        <w:rPr>
          <w:sz w:val="24"/>
          <w:szCs w:val="24"/>
        </w:rPr>
        <w:t xml:space="preserve">Definition and </w:t>
      </w:r>
      <w:r w:rsidR="00A72FE0" w:rsidRPr="00BC2B60">
        <w:rPr>
          <w:sz w:val="24"/>
          <w:szCs w:val="24"/>
        </w:rPr>
        <w:t>Solving Logic</w:t>
      </w:r>
      <w:bookmarkEnd w:id="9"/>
    </w:p>
    <w:p w14:paraId="632EBDF2" w14:textId="56DC6098" w:rsidR="006F1212" w:rsidRPr="00BC2B60" w:rsidRDefault="006F1212" w:rsidP="00BC2B60">
      <w:pPr>
        <w:spacing w:line="276" w:lineRule="auto"/>
        <w:jc w:val="both"/>
        <w:rPr>
          <w:sz w:val="24"/>
          <w:szCs w:val="24"/>
        </w:rPr>
      </w:pPr>
      <w:r w:rsidRPr="00BC2B60">
        <w:rPr>
          <w:sz w:val="24"/>
          <w:szCs w:val="24"/>
        </w:rPr>
        <w:t xml:space="preserve">To determine the </w:t>
      </w:r>
      <w:r w:rsidR="00B33FD1" w:rsidRPr="00BC2B60">
        <w:rPr>
          <w:sz w:val="24"/>
          <w:szCs w:val="24"/>
        </w:rPr>
        <w:t>frequent buyers of the company w</w:t>
      </w:r>
      <w:r w:rsidRPr="00BC2B60">
        <w:rPr>
          <w:sz w:val="24"/>
          <w:szCs w:val="24"/>
        </w:rPr>
        <w:t xml:space="preserve">e’ll load the data for 2012 and 2013 from the provided data files and </w:t>
      </w:r>
      <w:r w:rsidR="00E43D58" w:rsidRPr="00BC2B60">
        <w:rPr>
          <w:sz w:val="24"/>
          <w:szCs w:val="24"/>
        </w:rPr>
        <w:t>integrate</w:t>
      </w:r>
      <w:r w:rsidRPr="00BC2B60">
        <w:rPr>
          <w:sz w:val="24"/>
          <w:szCs w:val="24"/>
        </w:rPr>
        <w:t xml:space="preserve"> all the data into a single table. We don't know whether there are any duplicate records in the data because we haven't performed data cleaning, therefore we'll distinct the data to eliminate duplicates if any </w:t>
      </w:r>
      <w:r w:rsidRPr="00BC2B60">
        <w:rPr>
          <w:sz w:val="24"/>
          <w:szCs w:val="24"/>
        </w:rPr>
        <w:lastRenderedPageBreak/>
        <w:t xml:space="preserve">exist. Followed by, we will arrange the data into the required format and group the data by </w:t>
      </w:r>
      <w:r w:rsidR="002955C6" w:rsidRPr="00BC2B60">
        <w:rPr>
          <w:sz w:val="24"/>
          <w:szCs w:val="24"/>
        </w:rPr>
        <w:t>Customer</w:t>
      </w:r>
      <w:r w:rsidRPr="00BC2B60">
        <w:rPr>
          <w:sz w:val="24"/>
          <w:szCs w:val="24"/>
        </w:rPr>
        <w:t xml:space="preserve"> ID. Calculate the count of </w:t>
      </w:r>
      <w:r w:rsidR="002955C6" w:rsidRPr="00BC2B60">
        <w:rPr>
          <w:sz w:val="24"/>
          <w:szCs w:val="24"/>
        </w:rPr>
        <w:t>products (</w:t>
      </w:r>
      <w:r w:rsidRPr="00BC2B60">
        <w:rPr>
          <w:sz w:val="24"/>
          <w:szCs w:val="24"/>
        </w:rPr>
        <w:t>orders</w:t>
      </w:r>
      <w:r w:rsidR="002955C6" w:rsidRPr="00BC2B60">
        <w:rPr>
          <w:sz w:val="24"/>
          <w:szCs w:val="24"/>
        </w:rPr>
        <w:t>)</w:t>
      </w:r>
      <w:r w:rsidRPr="00BC2B60">
        <w:rPr>
          <w:sz w:val="24"/>
          <w:szCs w:val="24"/>
        </w:rPr>
        <w:t xml:space="preserve"> for individual group (</w:t>
      </w:r>
      <w:r w:rsidR="0081166F" w:rsidRPr="00BC2B60">
        <w:rPr>
          <w:sz w:val="24"/>
          <w:szCs w:val="24"/>
        </w:rPr>
        <w:t>customer</w:t>
      </w:r>
      <w:r w:rsidRPr="00BC2B60">
        <w:rPr>
          <w:sz w:val="24"/>
          <w:szCs w:val="24"/>
        </w:rPr>
        <w:t>) we've generated,</w:t>
      </w:r>
      <w:r w:rsidR="0081166F" w:rsidRPr="00BC2B60">
        <w:rPr>
          <w:sz w:val="24"/>
          <w:szCs w:val="24"/>
        </w:rPr>
        <w:t xml:space="preserve"> split the</w:t>
      </w:r>
      <w:r w:rsidR="00EB626B" w:rsidRPr="00BC2B60">
        <w:rPr>
          <w:sz w:val="24"/>
          <w:szCs w:val="24"/>
        </w:rPr>
        <w:t xml:space="preserve"> </w:t>
      </w:r>
      <w:r w:rsidR="000716D6" w:rsidRPr="00BC2B60">
        <w:rPr>
          <w:sz w:val="24"/>
          <w:szCs w:val="24"/>
        </w:rPr>
        <w:t>result</w:t>
      </w:r>
      <w:r w:rsidR="00EB626B" w:rsidRPr="00BC2B60">
        <w:rPr>
          <w:sz w:val="24"/>
          <w:szCs w:val="24"/>
        </w:rPr>
        <w:t xml:space="preserve"> into 5 categories</w:t>
      </w:r>
      <w:r w:rsidR="00DD430D" w:rsidRPr="00BC2B60">
        <w:rPr>
          <w:sz w:val="24"/>
          <w:szCs w:val="24"/>
        </w:rPr>
        <w:t xml:space="preserve"> based on the order count </w:t>
      </w:r>
      <w:r w:rsidR="0011308F" w:rsidRPr="00BC2B60">
        <w:rPr>
          <w:sz w:val="24"/>
          <w:szCs w:val="24"/>
        </w:rPr>
        <w:t>of 1, 2, 3, 4, and 5 or above.</w:t>
      </w:r>
      <w:r w:rsidR="00EB07A9" w:rsidRPr="00BC2B60">
        <w:rPr>
          <w:sz w:val="24"/>
          <w:szCs w:val="24"/>
        </w:rPr>
        <w:t xml:space="preserve"> Before we jump onto the next step, we need to save the customer data based on their order count, so we will save the data.</w:t>
      </w:r>
      <w:r w:rsidRPr="00BC2B60">
        <w:rPr>
          <w:sz w:val="24"/>
          <w:szCs w:val="24"/>
        </w:rPr>
        <w:t xml:space="preserve"> </w:t>
      </w:r>
      <w:r w:rsidR="00396C3E" w:rsidRPr="00BC2B60">
        <w:rPr>
          <w:sz w:val="24"/>
          <w:szCs w:val="24"/>
        </w:rPr>
        <w:t xml:space="preserve">Now again we will </w:t>
      </w:r>
      <w:r w:rsidR="00C84D2D" w:rsidRPr="00BC2B60">
        <w:rPr>
          <w:sz w:val="24"/>
          <w:szCs w:val="24"/>
        </w:rPr>
        <w:t>group all the data in each category and find the count of customers in individual group</w:t>
      </w:r>
      <w:r w:rsidR="00EB07A9" w:rsidRPr="00BC2B60">
        <w:rPr>
          <w:sz w:val="24"/>
          <w:szCs w:val="24"/>
        </w:rPr>
        <w:t xml:space="preserve">. At the end, we will display the results. </w:t>
      </w:r>
    </w:p>
    <w:p w14:paraId="398F772C" w14:textId="45AEADAB" w:rsidR="00221B9A" w:rsidRPr="00BC2B60" w:rsidRDefault="00221B9A" w:rsidP="00BC2B60">
      <w:pPr>
        <w:pStyle w:val="Heading2"/>
        <w:spacing w:line="276" w:lineRule="auto"/>
        <w:rPr>
          <w:sz w:val="24"/>
          <w:szCs w:val="24"/>
        </w:rPr>
      </w:pPr>
      <w:bookmarkStart w:id="10" w:name="_Toc86630940"/>
      <w:r w:rsidRPr="00BC2B60">
        <w:rPr>
          <w:sz w:val="24"/>
          <w:szCs w:val="24"/>
        </w:rPr>
        <w:t>Solution</w:t>
      </w:r>
      <w:bookmarkEnd w:id="10"/>
    </w:p>
    <w:p w14:paraId="3CF01431" w14:textId="01AF852B" w:rsidR="00BE5E73" w:rsidRPr="00BC2B60" w:rsidRDefault="007F5032" w:rsidP="00BC2B60">
      <w:pPr>
        <w:spacing w:line="276" w:lineRule="auto"/>
        <w:jc w:val="both"/>
        <w:rPr>
          <w:sz w:val="24"/>
          <w:szCs w:val="24"/>
        </w:rPr>
      </w:pPr>
      <w:r w:rsidRPr="00BC2B60">
        <w:rPr>
          <w:sz w:val="24"/>
          <w:szCs w:val="24"/>
        </w:rPr>
        <w:t>Below figure shows the Pig Latin Script for retrieving</w:t>
      </w:r>
      <w:r w:rsidRPr="00BC2B60">
        <w:rPr>
          <w:sz w:val="24"/>
          <w:szCs w:val="24"/>
        </w:rPr>
        <w:t xml:space="preserve"> the frequent </w:t>
      </w:r>
      <w:r w:rsidR="009E2C2C" w:rsidRPr="00BC2B60">
        <w:rPr>
          <w:sz w:val="24"/>
          <w:szCs w:val="24"/>
        </w:rPr>
        <w:t>buyer’s</w:t>
      </w:r>
      <w:r w:rsidRPr="00BC2B60">
        <w:rPr>
          <w:sz w:val="24"/>
          <w:szCs w:val="24"/>
        </w:rPr>
        <w:t xml:space="preserve"> data</w:t>
      </w:r>
      <w:r w:rsidRPr="00BC2B60">
        <w:rPr>
          <w:sz w:val="24"/>
          <w:szCs w:val="24"/>
        </w:rPr>
        <w:t xml:space="preserve">. In the script </w:t>
      </w:r>
      <w:r w:rsidR="009E2C2C" w:rsidRPr="00BC2B60">
        <w:rPr>
          <w:sz w:val="24"/>
          <w:szCs w:val="24"/>
        </w:rPr>
        <w:t>(Loyalty_program</w:t>
      </w:r>
      <w:r w:rsidRPr="00BC2B60">
        <w:rPr>
          <w:sz w:val="24"/>
          <w:szCs w:val="24"/>
        </w:rPr>
        <w:t xml:space="preserve">.pig), </w:t>
      </w:r>
      <w:r w:rsidR="00AF5020" w:rsidRPr="00BC2B60">
        <w:rPr>
          <w:sz w:val="24"/>
          <w:szCs w:val="24"/>
        </w:rPr>
        <w:t xml:space="preserve">we load the data from both the data files using ‘LOAD’ Function. Integrated the data into a single </w:t>
      </w:r>
      <w:r w:rsidR="00AF5020" w:rsidRPr="00BC2B60">
        <w:rPr>
          <w:sz w:val="24"/>
          <w:szCs w:val="24"/>
        </w:rPr>
        <w:t>dataset</w:t>
      </w:r>
      <w:r w:rsidR="00AF5020" w:rsidRPr="00BC2B60">
        <w:rPr>
          <w:sz w:val="24"/>
          <w:szCs w:val="24"/>
        </w:rPr>
        <w:t xml:space="preserve"> using ‘UNION’ operator. ‘DISTINCT’ the data to remove duplicates.  Using the ‘FOREACH’ statement to arrange the data in required format. Group the data using ‘GROUP’ function based on User ID. Using ‘COUNT’ function to get the count of </w:t>
      </w:r>
      <w:r w:rsidR="00697B21" w:rsidRPr="00BC2B60">
        <w:rPr>
          <w:sz w:val="24"/>
          <w:szCs w:val="24"/>
        </w:rPr>
        <w:t>products (orders)</w:t>
      </w:r>
      <w:r w:rsidR="00AF5020" w:rsidRPr="00BC2B60">
        <w:rPr>
          <w:sz w:val="24"/>
          <w:szCs w:val="24"/>
        </w:rPr>
        <w:t xml:space="preserve"> </w:t>
      </w:r>
      <w:r w:rsidR="00697B21" w:rsidRPr="00BC2B60">
        <w:rPr>
          <w:sz w:val="24"/>
          <w:szCs w:val="24"/>
        </w:rPr>
        <w:t xml:space="preserve">for </w:t>
      </w:r>
      <w:r w:rsidR="00AF5020" w:rsidRPr="00BC2B60">
        <w:rPr>
          <w:sz w:val="24"/>
          <w:szCs w:val="24"/>
        </w:rPr>
        <w:t xml:space="preserve">each individual </w:t>
      </w:r>
      <w:r w:rsidR="00697B21" w:rsidRPr="00BC2B60">
        <w:rPr>
          <w:sz w:val="24"/>
          <w:szCs w:val="24"/>
        </w:rPr>
        <w:t>customer</w:t>
      </w:r>
      <w:r w:rsidR="00AF5020" w:rsidRPr="00BC2B60">
        <w:rPr>
          <w:sz w:val="24"/>
          <w:szCs w:val="24"/>
        </w:rPr>
        <w:t xml:space="preserve"> using ‘FOREACH’ expression.</w:t>
      </w:r>
      <w:r w:rsidR="00697B21" w:rsidRPr="00BC2B60">
        <w:rPr>
          <w:sz w:val="24"/>
          <w:szCs w:val="24"/>
        </w:rPr>
        <w:t xml:space="preserve"> </w:t>
      </w:r>
      <w:r w:rsidR="00256301" w:rsidRPr="00BC2B60">
        <w:rPr>
          <w:sz w:val="24"/>
          <w:szCs w:val="24"/>
        </w:rPr>
        <w:t>Split the data using ‘SPLIT’ function based on the order count</w:t>
      </w:r>
      <w:r w:rsidR="00864626" w:rsidRPr="00BC2B60">
        <w:rPr>
          <w:sz w:val="24"/>
          <w:szCs w:val="24"/>
        </w:rPr>
        <w:t xml:space="preserve">, again group the data based on the categorized </w:t>
      </w:r>
      <w:r w:rsidR="00950BA2" w:rsidRPr="00BC2B60">
        <w:rPr>
          <w:sz w:val="24"/>
          <w:szCs w:val="24"/>
        </w:rPr>
        <w:t xml:space="preserve">data using ‘GROUP ALL’ function. </w:t>
      </w:r>
      <w:r w:rsidR="00230A22" w:rsidRPr="00BC2B60">
        <w:rPr>
          <w:sz w:val="24"/>
          <w:szCs w:val="24"/>
        </w:rPr>
        <w:t>Again u</w:t>
      </w:r>
      <w:r w:rsidR="00230A22" w:rsidRPr="00BC2B60">
        <w:rPr>
          <w:sz w:val="24"/>
          <w:szCs w:val="24"/>
        </w:rPr>
        <w:t>sing ‘COUNT’ function to get the count of</w:t>
      </w:r>
      <w:r w:rsidR="000E6BA3" w:rsidRPr="00BC2B60">
        <w:rPr>
          <w:sz w:val="24"/>
          <w:szCs w:val="24"/>
        </w:rPr>
        <w:t xml:space="preserve"> customers</w:t>
      </w:r>
      <w:r w:rsidR="00230A22" w:rsidRPr="00BC2B60">
        <w:rPr>
          <w:sz w:val="24"/>
          <w:szCs w:val="24"/>
        </w:rPr>
        <w:t xml:space="preserve"> for each individual </w:t>
      </w:r>
      <w:r w:rsidR="000E6BA3" w:rsidRPr="00BC2B60">
        <w:rPr>
          <w:sz w:val="24"/>
          <w:szCs w:val="24"/>
        </w:rPr>
        <w:t>group</w:t>
      </w:r>
      <w:r w:rsidR="00230A22" w:rsidRPr="00BC2B60">
        <w:rPr>
          <w:sz w:val="24"/>
          <w:szCs w:val="24"/>
        </w:rPr>
        <w:t xml:space="preserve"> using ‘FOREACH’ expression</w:t>
      </w:r>
      <w:r w:rsidR="00B55F5B" w:rsidRPr="00BC2B60">
        <w:rPr>
          <w:sz w:val="24"/>
          <w:szCs w:val="24"/>
        </w:rPr>
        <w:t xml:space="preserve"> and </w:t>
      </w:r>
      <w:r w:rsidR="00C5766D" w:rsidRPr="00BC2B60">
        <w:rPr>
          <w:sz w:val="24"/>
          <w:szCs w:val="24"/>
        </w:rPr>
        <w:t xml:space="preserve">repeat it </w:t>
      </w:r>
      <w:r w:rsidR="00BD4A26" w:rsidRPr="00BC2B60">
        <w:rPr>
          <w:sz w:val="24"/>
          <w:szCs w:val="24"/>
        </w:rPr>
        <w:t xml:space="preserve">for each individual </w:t>
      </w:r>
      <w:r w:rsidR="00B55F5B" w:rsidRPr="00BC2B60">
        <w:rPr>
          <w:sz w:val="24"/>
          <w:szCs w:val="24"/>
        </w:rPr>
        <w:t xml:space="preserve">group </w:t>
      </w:r>
      <w:r w:rsidR="000E6BA3" w:rsidRPr="00BC2B60">
        <w:rPr>
          <w:sz w:val="24"/>
          <w:szCs w:val="24"/>
        </w:rPr>
        <w:t xml:space="preserve">and </w:t>
      </w:r>
      <w:r w:rsidR="001A44AF" w:rsidRPr="00BC2B60">
        <w:rPr>
          <w:sz w:val="24"/>
          <w:szCs w:val="24"/>
        </w:rPr>
        <w:t>display the results individually</w:t>
      </w:r>
      <w:r w:rsidR="00C5766D" w:rsidRPr="00BC2B60">
        <w:rPr>
          <w:sz w:val="24"/>
          <w:szCs w:val="24"/>
        </w:rPr>
        <w:t xml:space="preserve"> using ‘DUMP’ function.</w:t>
      </w:r>
    </w:p>
    <w:p w14:paraId="7AF5E542" w14:textId="77777777" w:rsidR="00A11B53" w:rsidRPr="00BC2B60" w:rsidRDefault="003C62C4" w:rsidP="00BC2B60">
      <w:pPr>
        <w:keepNext/>
        <w:spacing w:line="276" w:lineRule="auto"/>
        <w:rPr>
          <w:sz w:val="24"/>
          <w:szCs w:val="24"/>
        </w:rPr>
      </w:pPr>
      <w:r w:rsidRPr="00BC2B60">
        <w:rPr>
          <w:noProof/>
          <w:sz w:val="24"/>
          <w:szCs w:val="24"/>
        </w:rPr>
        <w:drawing>
          <wp:inline distT="0" distB="0" distL="0" distR="0" wp14:anchorId="56F94225" wp14:editId="4CC8B251">
            <wp:extent cx="3438525" cy="2177050"/>
            <wp:effectExtent l="0" t="0" r="0" b="0"/>
            <wp:docPr id="44" name="Picture 4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9680" cy="2190444"/>
                    </a:xfrm>
                    <a:prstGeom prst="rect">
                      <a:avLst/>
                    </a:prstGeom>
                    <a:noFill/>
                    <a:ln>
                      <a:noFill/>
                    </a:ln>
                  </pic:spPr>
                </pic:pic>
              </a:graphicData>
            </a:graphic>
          </wp:inline>
        </w:drawing>
      </w:r>
    </w:p>
    <w:p w14:paraId="6CF3F020" w14:textId="55C49AB2" w:rsidR="00A72FE0" w:rsidRPr="00BC2B60" w:rsidRDefault="00A11B53" w:rsidP="00BC2B60">
      <w:pPr>
        <w:pStyle w:val="Caption"/>
        <w:spacing w:line="276" w:lineRule="auto"/>
        <w:rPr>
          <w:sz w:val="24"/>
          <w:szCs w:val="24"/>
        </w:rPr>
      </w:pPr>
      <w:r w:rsidRPr="00BC2B60">
        <w:rPr>
          <w:sz w:val="24"/>
          <w:szCs w:val="24"/>
        </w:rPr>
        <w:t>Figure</w:t>
      </w:r>
      <w:r w:rsidR="00416262" w:rsidRPr="00BC2B60">
        <w:rPr>
          <w:sz w:val="24"/>
          <w:szCs w:val="24"/>
        </w:rPr>
        <w:t xml:space="preserve"> 1</w:t>
      </w:r>
      <w:r w:rsidR="00CE73EA" w:rsidRPr="00BC2B60">
        <w:rPr>
          <w:sz w:val="24"/>
          <w:szCs w:val="24"/>
        </w:rPr>
        <w:t>5</w:t>
      </w:r>
      <w:r w:rsidRPr="00BC2B60">
        <w:rPr>
          <w:sz w:val="24"/>
          <w:szCs w:val="24"/>
        </w:rPr>
        <w:t xml:space="preserve">: Code for </w:t>
      </w:r>
      <w:r w:rsidR="00F50E60" w:rsidRPr="00BC2B60">
        <w:rPr>
          <w:sz w:val="24"/>
          <w:szCs w:val="24"/>
        </w:rPr>
        <w:t>Finding the Frequent Buyers of the Company</w:t>
      </w:r>
    </w:p>
    <w:p w14:paraId="6C7F437A" w14:textId="0FB8E23D" w:rsidR="00F50E60" w:rsidRPr="00BC2B60" w:rsidRDefault="000B4361" w:rsidP="00BC2B60">
      <w:pPr>
        <w:keepNext/>
        <w:spacing w:line="276" w:lineRule="auto"/>
        <w:rPr>
          <w:sz w:val="24"/>
          <w:szCs w:val="24"/>
        </w:rPr>
      </w:pPr>
      <w:r w:rsidRPr="00BC2B60">
        <w:rPr>
          <w:sz w:val="24"/>
          <w:szCs w:val="24"/>
        </w:rPr>
        <w:t xml:space="preserve">Below figure </w:t>
      </w:r>
      <w:r w:rsidRPr="00BC2B60">
        <w:rPr>
          <w:sz w:val="24"/>
          <w:szCs w:val="24"/>
        </w:rPr>
        <w:t>displays</w:t>
      </w:r>
      <w:r w:rsidRPr="00BC2B60">
        <w:rPr>
          <w:sz w:val="24"/>
          <w:szCs w:val="24"/>
        </w:rPr>
        <w:t xml:space="preserve"> the Pig Latin Script for </w:t>
      </w:r>
      <w:r w:rsidRPr="00BC2B60">
        <w:rPr>
          <w:sz w:val="24"/>
          <w:szCs w:val="24"/>
        </w:rPr>
        <w:t>saving</w:t>
      </w:r>
      <w:r w:rsidRPr="00BC2B60">
        <w:rPr>
          <w:sz w:val="24"/>
          <w:szCs w:val="24"/>
        </w:rPr>
        <w:t xml:space="preserve"> the frequent buyer’s data</w:t>
      </w:r>
      <w:r w:rsidRPr="00BC2B60">
        <w:rPr>
          <w:sz w:val="24"/>
          <w:szCs w:val="24"/>
        </w:rPr>
        <w:t xml:space="preserve"> based on the orders count</w:t>
      </w:r>
      <w:r w:rsidRPr="00BC2B60">
        <w:rPr>
          <w:sz w:val="24"/>
          <w:szCs w:val="24"/>
        </w:rPr>
        <w:t xml:space="preserve">. </w:t>
      </w:r>
      <w:r w:rsidRPr="00BC2B60">
        <w:rPr>
          <w:sz w:val="24"/>
          <w:szCs w:val="24"/>
        </w:rPr>
        <w:t xml:space="preserve">We have slightly updated the recent </w:t>
      </w:r>
      <w:r w:rsidR="002258D0" w:rsidRPr="00BC2B60">
        <w:rPr>
          <w:sz w:val="24"/>
          <w:szCs w:val="24"/>
        </w:rPr>
        <w:t xml:space="preserve">Pig </w:t>
      </w:r>
      <w:r w:rsidR="00A7221A" w:rsidRPr="00BC2B60">
        <w:rPr>
          <w:sz w:val="24"/>
          <w:szCs w:val="24"/>
        </w:rPr>
        <w:t>Script (</w:t>
      </w:r>
      <w:r w:rsidRPr="00BC2B60">
        <w:rPr>
          <w:sz w:val="24"/>
          <w:szCs w:val="24"/>
        </w:rPr>
        <w:t>Loyalty_program.pig)</w:t>
      </w:r>
      <w:r w:rsidR="002258D0" w:rsidRPr="00BC2B60">
        <w:rPr>
          <w:sz w:val="24"/>
          <w:szCs w:val="24"/>
        </w:rPr>
        <w:t xml:space="preserve"> and named it (</w:t>
      </w:r>
      <w:r w:rsidR="00A7221A" w:rsidRPr="00BC2B60">
        <w:rPr>
          <w:sz w:val="24"/>
          <w:szCs w:val="24"/>
        </w:rPr>
        <w:t>frequent_buyers.pig</w:t>
      </w:r>
      <w:r w:rsidR="002258D0" w:rsidRPr="00BC2B60">
        <w:rPr>
          <w:sz w:val="24"/>
          <w:szCs w:val="24"/>
        </w:rPr>
        <w:t xml:space="preserve">), we deleted all the code below the splitting part and </w:t>
      </w:r>
      <w:r w:rsidR="004A7E7B" w:rsidRPr="00BC2B60">
        <w:rPr>
          <w:sz w:val="24"/>
          <w:szCs w:val="24"/>
        </w:rPr>
        <w:t xml:space="preserve">stored the data based on the order count using ‘STORE’ function. These </w:t>
      </w:r>
      <w:r w:rsidR="00952FB9" w:rsidRPr="00BC2B60">
        <w:rPr>
          <w:sz w:val="24"/>
          <w:szCs w:val="24"/>
        </w:rPr>
        <w:t xml:space="preserve">customer </w:t>
      </w:r>
      <w:r w:rsidR="00952FB9" w:rsidRPr="00BC2B60">
        <w:rPr>
          <w:sz w:val="24"/>
          <w:szCs w:val="24"/>
        </w:rPr>
        <w:lastRenderedPageBreak/>
        <w:t>files aid the company in identifying the customers customer who are loyal</w:t>
      </w:r>
      <w:r w:rsidR="00A7221A" w:rsidRPr="00BC2B60">
        <w:rPr>
          <w:sz w:val="24"/>
          <w:szCs w:val="24"/>
        </w:rPr>
        <w:t xml:space="preserve"> with 3 or more orders and customers who haven’t returned i.e., with 1 order. </w:t>
      </w:r>
      <w:r w:rsidR="002258D0" w:rsidRPr="00BC2B60">
        <w:rPr>
          <w:sz w:val="24"/>
          <w:szCs w:val="24"/>
        </w:rPr>
        <w:t xml:space="preserve"> </w:t>
      </w:r>
      <w:r w:rsidR="003C62C4" w:rsidRPr="00BC2B60">
        <w:rPr>
          <w:noProof/>
          <w:sz w:val="24"/>
          <w:szCs w:val="24"/>
        </w:rPr>
        <w:drawing>
          <wp:inline distT="0" distB="0" distL="0" distR="0" wp14:anchorId="680249CB" wp14:editId="2F40532F">
            <wp:extent cx="3048000" cy="1857526"/>
            <wp:effectExtent l="0" t="0" r="0" b="9525"/>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3188" cy="1866782"/>
                    </a:xfrm>
                    <a:prstGeom prst="rect">
                      <a:avLst/>
                    </a:prstGeom>
                    <a:noFill/>
                    <a:ln>
                      <a:noFill/>
                    </a:ln>
                  </pic:spPr>
                </pic:pic>
              </a:graphicData>
            </a:graphic>
          </wp:inline>
        </w:drawing>
      </w:r>
    </w:p>
    <w:p w14:paraId="33C43434" w14:textId="3A5D53CD" w:rsidR="003C62C4" w:rsidRPr="00BC2B60" w:rsidRDefault="00F50E60" w:rsidP="00BC2B60">
      <w:pPr>
        <w:pStyle w:val="Caption"/>
        <w:spacing w:line="276" w:lineRule="auto"/>
        <w:rPr>
          <w:sz w:val="24"/>
          <w:szCs w:val="24"/>
        </w:rPr>
      </w:pPr>
      <w:r w:rsidRPr="00BC2B60">
        <w:rPr>
          <w:sz w:val="24"/>
          <w:szCs w:val="24"/>
        </w:rPr>
        <w:t>Figure</w:t>
      </w:r>
      <w:r w:rsidR="00416262" w:rsidRPr="00BC2B60">
        <w:rPr>
          <w:sz w:val="24"/>
          <w:szCs w:val="24"/>
        </w:rPr>
        <w:t xml:space="preserve"> 1</w:t>
      </w:r>
      <w:r w:rsidR="00CE73EA" w:rsidRPr="00BC2B60">
        <w:rPr>
          <w:sz w:val="24"/>
          <w:szCs w:val="24"/>
        </w:rPr>
        <w:t>6</w:t>
      </w:r>
      <w:r w:rsidRPr="00BC2B60">
        <w:rPr>
          <w:sz w:val="24"/>
          <w:szCs w:val="24"/>
        </w:rPr>
        <w:t xml:space="preserve">: Code for Storing the Data of </w:t>
      </w:r>
      <w:r w:rsidR="00541BC8" w:rsidRPr="00BC2B60">
        <w:rPr>
          <w:sz w:val="24"/>
          <w:szCs w:val="24"/>
        </w:rPr>
        <w:t>F</w:t>
      </w:r>
      <w:r w:rsidRPr="00BC2B60">
        <w:rPr>
          <w:sz w:val="24"/>
          <w:szCs w:val="24"/>
        </w:rPr>
        <w:t>requent Buyers</w:t>
      </w:r>
    </w:p>
    <w:p w14:paraId="77B90014" w14:textId="078FB627" w:rsidR="008A6F29" w:rsidRPr="00BC2B60" w:rsidRDefault="00A7221A" w:rsidP="00BC2B60">
      <w:pPr>
        <w:keepNext/>
        <w:spacing w:line="276" w:lineRule="auto"/>
        <w:rPr>
          <w:sz w:val="24"/>
          <w:szCs w:val="24"/>
        </w:rPr>
      </w:pPr>
      <w:r w:rsidRPr="00BC2B60">
        <w:rPr>
          <w:sz w:val="24"/>
          <w:szCs w:val="24"/>
        </w:rPr>
        <w:t>The below figure is the output we received for the pig script we used for retrieving the</w:t>
      </w:r>
      <w:r w:rsidRPr="00BC2B60">
        <w:rPr>
          <w:sz w:val="24"/>
          <w:szCs w:val="24"/>
        </w:rPr>
        <w:t xml:space="preserve"> frequent buyers</w:t>
      </w:r>
      <w:r w:rsidRPr="00BC2B60">
        <w:rPr>
          <w:sz w:val="24"/>
          <w:szCs w:val="24"/>
        </w:rPr>
        <w:t>. We got the</w:t>
      </w:r>
      <w:r w:rsidR="00AE4399" w:rsidRPr="00BC2B60">
        <w:rPr>
          <w:sz w:val="24"/>
          <w:szCs w:val="24"/>
        </w:rPr>
        <w:t xml:space="preserve"> customers count based on </w:t>
      </w:r>
      <w:r w:rsidR="00995897" w:rsidRPr="00BC2B60">
        <w:rPr>
          <w:sz w:val="24"/>
          <w:szCs w:val="24"/>
        </w:rPr>
        <w:t xml:space="preserve">the orders they have placed with the company. </w:t>
      </w:r>
      <w:r w:rsidR="00A44F26" w:rsidRPr="00BC2B60">
        <w:rPr>
          <w:sz w:val="24"/>
          <w:szCs w:val="24"/>
        </w:rPr>
        <w:t xml:space="preserve">As the figure displays, there are </w:t>
      </w:r>
      <w:r w:rsidR="001B0D72" w:rsidRPr="00BC2B60">
        <w:rPr>
          <w:sz w:val="24"/>
          <w:szCs w:val="24"/>
        </w:rPr>
        <w:t>45</w:t>
      </w:r>
      <w:r w:rsidR="00F72993" w:rsidRPr="00BC2B60">
        <w:rPr>
          <w:sz w:val="24"/>
          <w:szCs w:val="24"/>
        </w:rPr>
        <w:t xml:space="preserve"> customers who have </w:t>
      </w:r>
      <w:r w:rsidR="00AF1C83" w:rsidRPr="00BC2B60">
        <w:rPr>
          <w:sz w:val="24"/>
          <w:szCs w:val="24"/>
        </w:rPr>
        <w:t>5</w:t>
      </w:r>
      <w:r w:rsidR="00F72993" w:rsidRPr="00BC2B60">
        <w:rPr>
          <w:sz w:val="24"/>
          <w:szCs w:val="24"/>
        </w:rPr>
        <w:t xml:space="preserve"> or more orders, followed by </w:t>
      </w:r>
      <w:r w:rsidR="001B0D72" w:rsidRPr="00BC2B60">
        <w:rPr>
          <w:sz w:val="24"/>
          <w:szCs w:val="24"/>
        </w:rPr>
        <w:t xml:space="preserve">238 customers with </w:t>
      </w:r>
      <w:r w:rsidR="00AF1C83" w:rsidRPr="00BC2B60">
        <w:rPr>
          <w:sz w:val="24"/>
          <w:szCs w:val="24"/>
        </w:rPr>
        <w:t xml:space="preserve">4 orders, 1054 customers with </w:t>
      </w:r>
      <w:r w:rsidR="00D70305" w:rsidRPr="00BC2B60">
        <w:rPr>
          <w:sz w:val="24"/>
          <w:szCs w:val="24"/>
        </w:rPr>
        <w:t xml:space="preserve">3 orders, 3910 customers with 2 orders and 9738 customers with </w:t>
      </w:r>
      <w:r w:rsidR="007F0595" w:rsidRPr="00BC2B60">
        <w:rPr>
          <w:sz w:val="24"/>
          <w:szCs w:val="24"/>
        </w:rPr>
        <w:t>1 order.</w:t>
      </w:r>
    </w:p>
    <w:p w14:paraId="65656C33" w14:textId="6F7F5E61" w:rsidR="008A6F29" w:rsidRPr="00BC2B60" w:rsidRDefault="007F0595" w:rsidP="00BC2B60">
      <w:pPr>
        <w:keepNext/>
        <w:spacing w:line="276" w:lineRule="auto"/>
        <w:rPr>
          <w:sz w:val="24"/>
          <w:szCs w:val="24"/>
        </w:rPr>
      </w:pPr>
      <w:r w:rsidRPr="00BC2B60">
        <w:rPr>
          <w:sz w:val="24"/>
          <w:szCs w:val="24"/>
        </w:rPr>
        <w:t>When we plot a</w:t>
      </w:r>
      <w:r w:rsidR="00B43665" w:rsidRPr="00BC2B60">
        <w:rPr>
          <w:sz w:val="24"/>
          <w:szCs w:val="24"/>
        </w:rPr>
        <w:t xml:space="preserve"> pie</w:t>
      </w:r>
      <w:r w:rsidRPr="00BC2B60">
        <w:rPr>
          <w:sz w:val="24"/>
          <w:szCs w:val="24"/>
        </w:rPr>
        <w:t xml:space="preserve"> graph with </w:t>
      </w:r>
      <w:r w:rsidR="00B43665" w:rsidRPr="00BC2B60">
        <w:rPr>
          <w:sz w:val="24"/>
          <w:szCs w:val="24"/>
        </w:rPr>
        <w:t>the following results,</w:t>
      </w:r>
      <w:r w:rsidR="0073231D" w:rsidRPr="00BC2B60">
        <w:rPr>
          <w:sz w:val="24"/>
          <w:szCs w:val="24"/>
        </w:rPr>
        <w:t xml:space="preserve"> 65% of the customers have </w:t>
      </w:r>
      <w:r w:rsidR="009F10AA" w:rsidRPr="00BC2B60">
        <w:rPr>
          <w:sz w:val="24"/>
          <w:szCs w:val="24"/>
        </w:rPr>
        <w:t xml:space="preserve">placed just 1 order, in other words they haven’t return to the company after they bought the product. </w:t>
      </w:r>
      <w:r w:rsidR="002076FF" w:rsidRPr="00BC2B60">
        <w:rPr>
          <w:sz w:val="24"/>
          <w:szCs w:val="24"/>
        </w:rPr>
        <w:t xml:space="preserve">Very few </w:t>
      </w:r>
      <w:r w:rsidR="00581BD7" w:rsidRPr="00BC2B60">
        <w:rPr>
          <w:sz w:val="24"/>
          <w:szCs w:val="24"/>
        </w:rPr>
        <w:t>percentages</w:t>
      </w:r>
      <w:r w:rsidR="008B75F8" w:rsidRPr="00BC2B60">
        <w:rPr>
          <w:sz w:val="24"/>
          <w:szCs w:val="24"/>
        </w:rPr>
        <w:t xml:space="preserve"> (</w:t>
      </w:r>
      <w:r w:rsidR="00761FE8" w:rsidRPr="00BC2B60">
        <w:rPr>
          <w:sz w:val="24"/>
          <w:szCs w:val="24"/>
        </w:rPr>
        <w:t xml:space="preserve">0.6% and </w:t>
      </w:r>
      <w:r w:rsidR="00986639" w:rsidRPr="00BC2B60">
        <w:rPr>
          <w:sz w:val="24"/>
          <w:szCs w:val="24"/>
        </w:rPr>
        <w:t xml:space="preserve">1.6%) of customers </w:t>
      </w:r>
      <w:r w:rsidR="009E6070" w:rsidRPr="00BC2B60">
        <w:rPr>
          <w:sz w:val="24"/>
          <w:szCs w:val="24"/>
        </w:rPr>
        <w:t>have purchased the company’s goods four times and five or more times.</w:t>
      </w:r>
      <w:r w:rsidR="008B75F8" w:rsidRPr="00BC2B60">
        <w:rPr>
          <w:sz w:val="24"/>
          <w:szCs w:val="24"/>
        </w:rPr>
        <w:t xml:space="preserve"> </w:t>
      </w:r>
    </w:p>
    <w:p w14:paraId="7978A49A" w14:textId="0F4501DE" w:rsidR="00F50E60" w:rsidRPr="00BC2B60" w:rsidRDefault="00A7221A" w:rsidP="00BC2B60">
      <w:pPr>
        <w:keepNext/>
        <w:spacing w:line="276" w:lineRule="auto"/>
        <w:rPr>
          <w:sz w:val="24"/>
          <w:szCs w:val="24"/>
        </w:rPr>
      </w:pPr>
      <w:r w:rsidRPr="00BC2B60">
        <w:rPr>
          <w:sz w:val="24"/>
          <w:szCs w:val="24"/>
        </w:rPr>
        <w:t xml:space="preserve"> </w:t>
      </w:r>
      <w:r w:rsidR="003C62C4" w:rsidRPr="00BC2B60">
        <w:rPr>
          <w:noProof/>
          <w:sz w:val="24"/>
          <w:szCs w:val="24"/>
        </w:rPr>
        <w:drawing>
          <wp:inline distT="0" distB="0" distL="0" distR="0" wp14:anchorId="2F6D083F" wp14:editId="6F147DFB">
            <wp:extent cx="3543300" cy="698466"/>
            <wp:effectExtent l="0" t="0" r="0" b="698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6669" cy="701101"/>
                    </a:xfrm>
                    <a:prstGeom prst="rect">
                      <a:avLst/>
                    </a:prstGeom>
                    <a:noFill/>
                    <a:ln>
                      <a:noFill/>
                    </a:ln>
                  </pic:spPr>
                </pic:pic>
              </a:graphicData>
            </a:graphic>
          </wp:inline>
        </w:drawing>
      </w:r>
    </w:p>
    <w:p w14:paraId="0111660A" w14:textId="41947E60" w:rsidR="003C62C4" w:rsidRPr="00BC2B60" w:rsidRDefault="00F50E60" w:rsidP="00BC2B60">
      <w:pPr>
        <w:pStyle w:val="Caption"/>
        <w:spacing w:line="276" w:lineRule="auto"/>
        <w:rPr>
          <w:sz w:val="24"/>
          <w:szCs w:val="24"/>
        </w:rPr>
      </w:pPr>
      <w:r w:rsidRPr="00BC2B60">
        <w:rPr>
          <w:sz w:val="24"/>
          <w:szCs w:val="24"/>
        </w:rPr>
        <w:t xml:space="preserve">Figure </w:t>
      </w:r>
      <w:r w:rsidR="00CE73EA" w:rsidRPr="00BC2B60">
        <w:rPr>
          <w:sz w:val="24"/>
          <w:szCs w:val="24"/>
        </w:rPr>
        <w:t>17</w:t>
      </w:r>
      <w:r w:rsidRPr="00BC2B60">
        <w:rPr>
          <w:sz w:val="24"/>
          <w:szCs w:val="24"/>
        </w:rPr>
        <w:t xml:space="preserve">: Output for </w:t>
      </w:r>
      <w:r w:rsidR="00541BC8" w:rsidRPr="00BC2B60">
        <w:rPr>
          <w:sz w:val="24"/>
          <w:szCs w:val="24"/>
        </w:rPr>
        <w:t>Frequent Buyers of the Company</w:t>
      </w:r>
    </w:p>
    <w:p w14:paraId="1FC2D5F5" w14:textId="77777777" w:rsidR="007F0595" w:rsidRPr="00BC2B60" w:rsidRDefault="007F0595" w:rsidP="00BC2B60">
      <w:pPr>
        <w:keepNext/>
        <w:spacing w:line="276" w:lineRule="auto"/>
        <w:rPr>
          <w:sz w:val="24"/>
          <w:szCs w:val="24"/>
        </w:rPr>
      </w:pPr>
      <w:r w:rsidRPr="00BC2B60">
        <w:rPr>
          <w:noProof/>
          <w:sz w:val="24"/>
          <w:szCs w:val="24"/>
        </w:rPr>
        <w:lastRenderedPageBreak/>
        <w:drawing>
          <wp:inline distT="0" distB="0" distL="0" distR="0" wp14:anchorId="04FA747F" wp14:editId="20361FA3">
            <wp:extent cx="3438525" cy="2300421"/>
            <wp:effectExtent l="0" t="0" r="0" b="5080"/>
            <wp:docPr id="49" name="Picture 4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0261" cy="2308273"/>
                    </a:xfrm>
                    <a:prstGeom prst="rect">
                      <a:avLst/>
                    </a:prstGeom>
                    <a:noFill/>
                    <a:ln>
                      <a:noFill/>
                    </a:ln>
                  </pic:spPr>
                </pic:pic>
              </a:graphicData>
            </a:graphic>
          </wp:inline>
        </w:drawing>
      </w:r>
    </w:p>
    <w:p w14:paraId="1096D1C7" w14:textId="6DBEF36E" w:rsidR="007F0595" w:rsidRPr="00BC2B60" w:rsidRDefault="007F0595" w:rsidP="00BC2B60">
      <w:pPr>
        <w:pStyle w:val="Caption"/>
        <w:spacing w:line="276" w:lineRule="auto"/>
        <w:rPr>
          <w:sz w:val="24"/>
          <w:szCs w:val="24"/>
        </w:rPr>
      </w:pPr>
      <w:r w:rsidRPr="00BC2B60">
        <w:rPr>
          <w:sz w:val="24"/>
          <w:szCs w:val="24"/>
        </w:rPr>
        <w:t xml:space="preserve">Figure </w:t>
      </w:r>
      <w:r w:rsidR="004F1D8D">
        <w:rPr>
          <w:sz w:val="24"/>
          <w:szCs w:val="24"/>
        </w:rPr>
        <w:t>18</w:t>
      </w:r>
      <w:r w:rsidRPr="00BC2B60">
        <w:rPr>
          <w:sz w:val="24"/>
          <w:szCs w:val="24"/>
        </w:rPr>
        <w:t>: Pie Chart Showing Customers Based on Order Count</w:t>
      </w:r>
    </w:p>
    <w:p w14:paraId="78C103FC" w14:textId="77777777" w:rsidR="007F0595" w:rsidRPr="00BC2B60" w:rsidRDefault="007F0595" w:rsidP="00BC2B60">
      <w:pPr>
        <w:spacing w:line="276" w:lineRule="auto"/>
        <w:rPr>
          <w:sz w:val="24"/>
          <w:szCs w:val="24"/>
        </w:rPr>
      </w:pPr>
    </w:p>
    <w:p w14:paraId="2165391F" w14:textId="77777777" w:rsidR="00541BC8" w:rsidRPr="00BC2B60" w:rsidRDefault="000D04E7" w:rsidP="00BC2B60">
      <w:pPr>
        <w:keepNext/>
        <w:spacing w:line="276" w:lineRule="auto"/>
        <w:rPr>
          <w:sz w:val="24"/>
          <w:szCs w:val="24"/>
        </w:rPr>
      </w:pPr>
      <w:r w:rsidRPr="00BC2B60">
        <w:rPr>
          <w:noProof/>
          <w:sz w:val="24"/>
          <w:szCs w:val="24"/>
        </w:rPr>
        <w:drawing>
          <wp:inline distT="0" distB="0" distL="0" distR="0" wp14:anchorId="451242E1" wp14:editId="2EF53FB5">
            <wp:extent cx="3048000" cy="617160"/>
            <wp:effectExtent l="0" t="0" r="0" b="0"/>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2110" cy="628116"/>
                    </a:xfrm>
                    <a:prstGeom prst="rect">
                      <a:avLst/>
                    </a:prstGeom>
                    <a:noFill/>
                    <a:ln>
                      <a:noFill/>
                    </a:ln>
                  </pic:spPr>
                </pic:pic>
              </a:graphicData>
            </a:graphic>
          </wp:inline>
        </w:drawing>
      </w:r>
    </w:p>
    <w:p w14:paraId="3A6A7B41" w14:textId="463A375E" w:rsidR="003C62C4" w:rsidRPr="00BC2B60" w:rsidRDefault="00541BC8" w:rsidP="00BC2B60">
      <w:pPr>
        <w:pStyle w:val="Caption"/>
        <w:spacing w:line="276" w:lineRule="auto"/>
        <w:rPr>
          <w:sz w:val="24"/>
          <w:szCs w:val="24"/>
        </w:rPr>
      </w:pPr>
      <w:r w:rsidRPr="00BC2B60">
        <w:rPr>
          <w:sz w:val="24"/>
          <w:szCs w:val="24"/>
        </w:rPr>
        <w:t xml:space="preserve">Figure </w:t>
      </w:r>
      <w:r w:rsidR="00CE73EA" w:rsidRPr="00BC2B60">
        <w:rPr>
          <w:sz w:val="24"/>
          <w:szCs w:val="24"/>
        </w:rPr>
        <w:t>1</w:t>
      </w:r>
      <w:r w:rsidR="004F1D8D">
        <w:rPr>
          <w:sz w:val="24"/>
          <w:szCs w:val="24"/>
        </w:rPr>
        <w:t>9</w:t>
      </w:r>
      <w:r w:rsidRPr="00BC2B60">
        <w:rPr>
          <w:sz w:val="24"/>
          <w:szCs w:val="24"/>
        </w:rPr>
        <w:t xml:space="preserve">: Output for Storing </w:t>
      </w:r>
      <w:r w:rsidR="00993A68" w:rsidRPr="00BC2B60">
        <w:rPr>
          <w:sz w:val="24"/>
          <w:szCs w:val="24"/>
        </w:rPr>
        <w:t>the D</w:t>
      </w:r>
      <w:r w:rsidRPr="00BC2B60">
        <w:rPr>
          <w:sz w:val="24"/>
          <w:szCs w:val="24"/>
        </w:rPr>
        <w:t>ata of Frequent Buyers</w:t>
      </w:r>
    </w:p>
    <w:p w14:paraId="2F06946B" w14:textId="6B7A5C49" w:rsidR="00BB7B44" w:rsidRPr="00BC2B60" w:rsidRDefault="00BB7B44" w:rsidP="00BC2B60">
      <w:pPr>
        <w:spacing w:line="276" w:lineRule="auto"/>
        <w:rPr>
          <w:sz w:val="24"/>
          <w:szCs w:val="24"/>
        </w:rPr>
      </w:pPr>
      <w:r w:rsidRPr="00BC2B60">
        <w:rPr>
          <w:sz w:val="24"/>
          <w:szCs w:val="24"/>
        </w:rPr>
        <w:t xml:space="preserve">As the below figure </w:t>
      </w:r>
      <w:r w:rsidR="00824E27" w:rsidRPr="00BC2B60">
        <w:rPr>
          <w:sz w:val="24"/>
          <w:szCs w:val="24"/>
        </w:rPr>
        <w:t>illustrates,</w:t>
      </w:r>
      <w:r w:rsidRPr="00BC2B60">
        <w:rPr>
          <w:sz w:val="24"/>
          <w:szCs w:val="24"/>
        </w:rPr>
        <w:t xml:space="preserve"> we have </w:t>
      </w:r>
      <w:r w:rsidR="00E551F5" w:rsidRPr="00BC2B60">
        <w:rPr>
          <w:sz w:val="24"/>
          <w:szCs w:val="24"/>
        </w:rPr>
        <w:t xml:space="preserve">stored all the customer data by dividing them based on their order count. The company could use this data to identify the customers </w:t>
      </w:r>
      <w:r w:rsidR="000058FA" w:rsidRPr="00BC2B60">
        <w:rPr>
          <w:sz w:val="24"/>
          <w:szCs w:val="24"/>
        </w:rPr>
        <w:t xml:space="preserve">with least order count and start promoting the products </w:t>
      </w:r>
      <w:r w:rsidR="00BD5341" w:rsidRPr="00BC2B60">
        <w:rPr>
          <w:sz w:val="24"/>
          <w:szCs w:val="24"/>
        </w:rPr>
        <w:t xml:space="preserve">via emails. Moreover, company can introduce some offers for customers based on their order count or </w:t>
      </w:r>
      <w:r w:rsidR="00824E27" w:rsidRPr="00BC2B60">
        <w:rPr>
          <w:sz w:val="24"/>
          <w:szCs w:val="24"/>
        </w:rPr>
        <w:t>start some loyalty program to attract customers.</w:t>
      </w:r>
    </w:p>
    <w:p w14:paraId="1FA14908" w14:textId="77777777" w:rsidR="0018171A" w:rsidRPr="00BC2B60" w:rsidRDefault="000D04E7" w:rsidP="00BC2B60">
      <w:pPr>
        <w:keepNext/>
        <w:spacing w:line="276" w:lineRule="auto"/>
        <w:rPr>
          <w:sz w:val="24"/>
          <w:szCs w:val="24"/>
        </w:rPr>
      </w:pPr>
      <w:r w:rsidRPr="00BC2B60">
        <w:rPr>
          <w:noProof/>
          <w:sz w:val="24"/>
          <w:szCs w:val="24"/>
        </w:rPr>
        <w:lastRenderedPageBreak/>
        <w:drawing>
          <wp:inline distT="0" distB="0" distL="0" distR="0" wp14:anchorId="56A9237E" wp14:editId="4A6C2BDC">
            <wp:extent cx="2590800" cy="2342771"/>
            <wp:effectExtent l="0" t="0" r="0" b="635"/>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3961" cy="2354672"/>
                    </a:xfrm>
                    <a:prstGeom prst="rect">
                      <a:avLst/>
                    </a:prstGeom>
                    <a:noFill/>
                    <a:ln>
                      <a:noFill/>
                    </a:ln>
                  </pic:spPr>
                </pic:pic>
              </a:graphicData>
            </a:graphic>
          </wp:inline>
        </w:drawing>
      </w:r>
    </w:p>
    <w:p w14:paraId="1F11A73C" w14:textId="75B686B0" w:rsidR="000D04E7" w:rsidRPr="00BC2B60" w:rsidRDefault="0018171A" w:rsidP="00BC2B60">
      <w:pPr>
        <w:pStyle w:val="Caption"/>
        <w:spacing w:line="276" w:lineRule="auto"/>
        <w:rPr>
          <w:sz w:val="24"/>
          <w:szCs w:val="24"/>
        </w:rPr>
      </w:pPr>
      <w:r w:rsidRPr="00BC2B60">
        <w:rPr>
          <w:sz w:val="24"/>
          <w:szCs w:val="24"/>
        </w:rPr>
        <w:t>Figure</w:t>
      </w:r>
      <w:r w:rsidR="008C3501" w:rsidRPr="00BC2B60">
        <w:rPr>
          <w:sz w:val="24"/>
          <w:szCs w:val="24"/>
        </w:rPr>
        <w:t xml:space="preserve"> </w:t>
      </w:r>
      <w:r w:rsidR="004F1D8D">
        <w:rPr>
          <w:sz w:val="24"/>
          <w:szCs w:val="24"/>
        </w:rPr>
        <w:t>20</w:t>
      </w:r>
      <w:r w:rsidRPr="00BC2B60">
        <w:rPr>
          <w:sz w:val="24"/>
          <w:szCs w:val="24"/>
        </w:rPr>
        <w:t>: Directory Containing all the Data Related to Frequent Buyers</w:t>
      </w:r>
    </w:p>
    <w:p w14:paraId="5064F1AD" w14:textId="5EAC7823" w:rsidR="00A72FE0" w:rsidRPr="00BC2B60" w:rsidRDefault="008C22D9" w:rsidP="00BC2B60">
      <w:pPr>
        <w:pStyle w:val="Heading1"/>
        <w:spacing w:line="276" w:lineRule="auto"/>
        <w:rPr>
          <w:sz w:val="24"/>
          <w:szCs w:val="24"/>
        </w:rPr>
      </w:pPr>
      <w:bookmarkStart w:id="11" w:name="_Toc86630941"/>
      <w:r w:rsidRPr="00BC2B60">
        <w:rPr>
          <w:sz w:val="24"/>
          <w:szCs w:val="24"/>
        </w:rPr>
        <w:t>Conclusion</w:t>
      </w:r>
      <w:bookmarkEnd w:id="11"/>
    </w:p>
    <w:p w14:paraId="1989BDBE" w14:textId="19992FF7" w:rsidR="00756DE6" w:rsidRPr="00BC2B60" w:rsidRDefault="003B6B47" w:rsidP="00BC2B60">
      <w:pPr>
        <w:spacing w:line="276" w:lineRule="auto"/>
        <w:rPr>
          <w:sz w:val="24"/>
          <w:szCs w:val="24"/>
        </w:rPr>
      </w:pPr>
      <w:r w:rsidRPr="00BC2B60">
        <w:rPr>
          <w:sz w:val="24"/>
          <w:szCs w:val="24"/>
        </w:rPr>
        <w:t xml:space="preserve">The </w:t>
      </w:r>
      <w:r w:rsidR="005943C5" w:rsidRPr="00BC2B60">
        <w:rPr>
          <w:sz w:val="24"/>
          <w:szCs w:val="24"/>
        </w:rPr>
        <w:t xml:space="preserve">company’s overall performance </w:t>
      </w:r>
      <w:r w:rsidR="00823101" w:rsidRPr="00BC2B60">
        <w:rPr>
          <w:sz w:val="24"/>
          <w:szCs w:val="24"/>
        </w:rPr>
        <w:t xml:space="preserve">level </w:t>
      </w:r>
      <w:r w:rsidR="00EC51E1" w:rsidRPr="00BC2B60">
        <w:rPr>
          <w:sz w:val="24"/>
          <w:szCs w:val="24"/>
        </w:rPr>
        <w:t>tends</w:t>
      </w:r>
      <w:r w:rsidR="00823101" w:rsidRPr="00BC2B60">
        <w:rPr>
          <w:sz w:val="24"/>
          <w:szCs w:val="24"/>
        </w:rPr>
        <w:t xml:space="preserve"> to improve </w:t>
      </w:r>
      <w:r w:rsidR="005943C5" w:rsidRPr="00BC2B60">
        <w:rPr>
          <w:sz w:val="24"/>
          <w:szCs w:val="24"/>
        </w:rPr>
        <w:t xml:space="preserve">between 2012-2013. </w:t>
      </w:r>
      <w:r w:rsidR="000F0CE2" w:rsidRPr="00BC2B60">
        <w:rPr>
          <w:sz w:val="24"/>
          <w:szCs w:val="24"/>
        </w:rPr>
        <w:t xml:space="preserve">The customer satisfaction remains constant for the period </w:t>
      </w:r>
      <w:r w:rsidR="00D62D33" w:rsidRPr="00BC2B60">
        <w:rPr>
          <w:sz w:val="24"/>
          <w:szCs w:val="24"/>
        </w:rPr>
        <w:t xml:space="preserve">of 2 years. It was found that </w:t>
      </w:r>
      <w:r w:rsidR="00384488" w:rsidRPr="00BC2B60">
        <w:rPr>
          <w:sz w:val="24"/>
          <w:szCs w:val="24"/>
        </w:rPr>
        <w:t xml:space="preserve">product 1274348, </w:t>
      </w:r>
      <w:r w:rsidR="00507469" w:rsidRPr="00BC2B60">
        <w:rPr>
          <w:sz w:val="24"/>
          <w:szCs w:val="24"/>
        </w:rPr>
        <w:t>1274673 and 1274021 generated highest sales for the company</w:t>
      </w:r>
      <w:r w:rsidR="00DB0EFC" w:rsidRPr="00BC2B60">
        <w:rPr>
          <w:sz w:val="24"/>
          <w:szCs w:val="24"/>
        </w:rPr>
        <w:t xml:space="preserve"> and customers were satisfied with </w:t>
      </w:r>
      <w:r w:rsidR="00C43374" w:rsidRPr="00BC2B60">
        <w:rPr>
          <w:sz w:val="24"/>
          <w:szCs w:val="24"/>
        </w:rPr>
        <w:t>product 1274348 and 127402</w:t>
      </w:r>
      <w:r w:rsidR="00507469" w:rsidRPr="00BC2B60">
        <w:rPr>
          <w:sz w:val="24"/>
          <w:szCs w:val="24"/>
        </w:rPr>
        <w:t>.</w:t>
      </w:r>
      <w:r w:rsidR="00515B58" w:rsidRPr="00BC2B60">
        <w:rPr>
          <w:sz w:val="24"/>
          <w:szCs w:val="24"/>
        </w:rPr>
        <w:t xml:space="preserve"> </w:t>
      </w:r>
      <w:r w:rsidR="0091069D" w:rsidRPr="00BC2B60">
        <w:rPr>
          <w:sz w:val="24"/>
          <w:szCs w:val="24"/>
        </w:rPr>
        <w:t xml:space="preserve">Despite being one of the most </w:t>
      </w:r>
      <w:r w:rsidR="0091069D" w:rsidRPr="00BC2B60">
        <w:rPr>
          <w:sz w:val="24"/>
          <w:szCs w:val="24"/>
        </w:rPr>
        <w:t>s</w:t>
      </w:r>
      <w:r w:rsidR="00B724FB" w:rsidRPr="00BC2B60">
        <w:rPr>
          <w:sz w:val="24"/>
          <w:szCs w:val="24"/>
        </w:rPr>
        <w:t>elling</w:t>
      </w:r>
      <w:r w:rsidR="0091069D" w:rsidRPr="00BC2B60">
        <w:rPr>
          <w:sz w:val="24"/>
          <w:szCs w:val="24"/>
        </w:rPr>
        <w:t xml:space="preserve"> </w:t>
      </w:r>
      <w:r w:rsidR="00B724FB" w:rsidRPr="00BC2B60">
        <w:rPr>
          <w:sz w:val="24"/>
          <w:szCs w:val="24"/>
        </w:rPr>
        <w:t>products</w:t>
      </w:r>
      <w:r w:rsidR="0091069D" w:rsidRPr="00BC2B60">
        <w:rPr>
          <w:sz w:val="24"/>
          <w:szCs w:val="24"/>
        </w:rPr>
        <w:t>, 1274673 has the lowest average feedback score</w:t>
      </w:r>
      <w:r w:rsidR="00B724FB" w:rsidRPr="00BC2B60">
        <w:rPr>
          <w:sz w:val="24"/>
          <w:szCs w:val="24"/>
        </w:rPr>
        <w:t xml:space="preserve"> (</w:t>
      </w:r>
      <w:r w:rsidR="00D43343" w:rsidRPr="00BC2B60">
        <w:rPr>
          <w:sz w:val="24"/>
          <w:szCs w:val="24"/>
        </w:rPr>
        <w:t>1.11)</w:t>
      </w:r>
      <w:r w:rsidR="0091069D" w:rsidRPr="00BC2B60">
        <w:rPr>
          <w:sz w:val="24"/>
          <w:szCs w:val="24"/>
        </w:rPr>
        <w:t xml:space="preserve"> among the top</w:t>
      </w:r>
      <w:r w:rsidR="00D43343" w:rsidRPr="00BC2B60">
        <w:rPr>
          <w:sz w:val="24"/>
          <w:szCs w:val="24"/>
        </w:rPr>
        <w:t xml:space="preserve"> 20 </w:t>
      </w:r>
      <w:r w:rsidR="0091069D" w:rsidRPr="00BC2B60">
        <w:rPr>
          <w:sz w:val="24"/>
          <w:szCs w:val="24"/>
        </w:rPr>
        <w:t>selling products</w:t>
      </w:r>
      <w:r w:rsidR="007C355A" w:rsidRPr="00BC2B60">
        <w:rPr>
          <w:sz w:val="24"/>
          <w:szCs w:val="24"/>
        </w:rPr>
        <w:t xml:space="preserve">. </w:t>
      </w:r>
      <w:r w:rsidR="00D403F7" w:rsidRPr="00BC2B60">
        <w:rPr>
          <w:sz w:val="24"/>
          <w:szCs w:val="24"/>
        </w:rPr>
        <w:t xml:space="preserve">Moreover, </w:t>
      </w:r>
      <w:r w:rsidR="00997590" w:rsidRPr="00BC2B60">
        <w:rPr>
          <w:sz w:val="24"/>
          <w:szCs w:val="24"/>
        </w:rPr>
        <w:t>65% of customers haven’t returned to the company after bu</w:t>
      </w:r>
      <w:r w:rsidR="000B3CEF" w:rsidRPr="00BC2B60">
        <w:rPr>
          <w:sz w:val="24"/>
          <w:szCs w:val="24"/>
        </w:rPr>
        <w:t>y</w:t>
      </w:r>
      <w:r w:rsidR="00997590" w:rsidRPr="00BC2B60">
        <w:rPr>
          <w:sz w:val="24"/>
          <w:szCs w:val="24"/>
        </w:rPr>
        <w:t>ing the</w:t>
      </w:r>
      <w:r w:rsidR="0060132B" w:rsidRPr="00BC2B60">
        <w:rPr>
          <w:sz w:val="24"/>
          <w:szCs w:val="24"/>
        </w:rPr>
        <w:t>ir first</w:t>
      </w:r>
      <w:r w:rsidR="00997590" w:rsidRPr="00BC2B60">
        <w:rPr>
          <w:sz w:val="24"/>
          <w:szCs w:val="24"/>
        </w:rPr>
        <w:t xml:space="preserve"> product. </w:t>
      </w:r>
      <w:r w:rsidR="00DB269E" w:rsidRPr="00BC2B60">
        <w:rPr>
          <w:sz w:val="24"/>
          <w:szCs w:val="24"/>
        </w:rPr>
        <w:t xml:space="preserve">Most of the frequent buyers of the company </w:t>
      </w:r>
      <w:r w:rsidR="00042E11" w:rsidRPr="00BC2B60">
        <w:rPr>
          <w:sz w:val="24"/>
          <w:szCs w:val="24"/>
        </w:rPr>
        <w:t xml:space="preserve">were satisfied with the goods with an average feedback score between </w:t>
      </w:r>
      <w:r w:rsidR="002D4CA7" w:rsidRPr="00BC2B60">
        <w:rPr>
          <w:sz w:val="24"/>
          <w:szCs w:val="24"/>
        </w:rPr>
        <w:t>3.0 and 3.8</w:t>
      </w:r>
      <w:r w:rsidR="003A4E24" w:rsidRPr="00BC2B60">
        <w:rPr>
          <w:sz w:val="24"/>
          <w:szCs w:val="24"/>
        </w:rPr>
        <w:t xml:space="preserve"> excluding customer 1043182</w:t>
      </w:r>
      <w:r w:rsidR="001B5C89" w:rsidRPr="00BC2B60">
        <w:rPr>
          <w:sz w:val="24"/>
          <w:szCs w:val="24"/>
        </w:rPr>
        <w:t xml:space="preserve"> </w:t>
      </w:r>
      <w:r w:rsidR="00BD62CA" w:rsidRPr="00BC2B60">
        <w:rPr>
          <w:sz w:val="24"/>
          <w:szCs w:val="24"/>
        </w:rPr>
        <w:t>with highest orders</w:t>
      </w:r>
      <w:r w:rsidR="003A4E24" w:rsidRPr="00BC2B60">
        <w:rPr>
          <w:sz w:val="24"/>
          <w:szCs w:val="24"/>
        </w:rPr>
        <w:t xml:space="preserve"> with</w:t>
      </w:r>
      <w:r w:rsidR="001B5C89" w:rsidRPr="00BC2B60">
        <w:rPr>
          <w:sz w:val="24"/>
          <w:szCs w:val="24"/>
        </w:rPr>
        <w:t xml:space="preserve"> an</w:t>
      </w:r>
      <w:r w:rsidR="003A4E24" w:rsidRPr="00BC2B60">
        <w:rPr>
          <w:sz w:val="24"/>
          <w:szCs w:val="24"/>
        </w:rPr>
        <w:t xml:space="preserve"> average feedback score of </w:t>
      </w:r>
      <w:r w:rsidR="00DB1ABD" w:rsidRPr="00BC2B60">
        <w:rPr>
          <w:sz w:val="24"/>
          <w:szCs w:val="24"/>
        </w:rPr>
        <w:t>2.</w:t>
      </w:r>
      <w:r w:rsidR="00B74695" w:rsidRPr="00BC2B60">
        <w:rPr>
          <w:sz w:val="24"/>
          <w:szCs w:val="24"/>
        </w:rPr>
        <w:t>09</w:t>
      </w:r>
      <w:r w:rsidR="002D4CA7" w:rsidRPr="00BC2B60">
        <w:rPr>
          <w:sz w:val="24"/>
          <w:szCs w:val="24"/>
        </w:rPr>
        <w:t>.</w:t>
      </w:r>
      <w:r w:rsidR="0071339B" w:rsidRPr="00BC2B60">
        <w:rPr>
          <w:sz w:val="24"/>
          <w:szCs w:val="24"/>
        </w:rPr>
        <w:t xml:space="preserve"> </w:t>
      </w:r>
      <w:r w:rsidR="00447BE0" w:rsidRPr="00BC2B60">
        <w:rPr>
          <w:sz w:val="24"/>
          <w:szCs w:val="24"/>
        </w:rPr>
        <w:t xml:space="preserve">further, the graphs </w:t>
      </w:r>
      <w:r w:rsidR="00522771">
        <w:rPr>
          <w:sz w:val="24"/>
          <w:szCs w:val="24"/>
        </w:rPr>
        <w:t>provide</w:t>
      </w:r>
      <w:r w:rsidR="00D76D59">
        <w:rPr>
          <w:sz w:val="24"/>
          <w:szCs w:val="24"/>
        </w:rPr>
        <w:t>d</w:t>
      </w:r>
      <w:r w:rsidR="0062459A">
        <w:rPr>
          <w:sz w:val="24"/>
          <w:szCs w:val="24"/>
        </w:rPr>
        <w:t xml:space="preserve"> </w:t>
      </w:r>
      <w:r w:rsidR="00D76D59">
        <w:rPr>
          <w:sz w:val="24"/>
          <w:szCs w:val="24"/>
        </w:rPr>
        <w:t xml:space="preserve">aid </w:t>
      </w:r>
      <w:r w:rsidR="0062459A">
        <w:rPr>
          <w:sz w:val="24"/>
          <w:szCs w:val="24"/>
        </w:rPr>
        <w:t xml:space="preserve">to </w:t>
      </w:r>
      <w:r w:rsidR="009D40EC" w:rsidRPr="00BC2B60">
        <w:rPr>
          <w:sz w:val="24"/>
          <w:szCs w:val="24"/>
        </w:rPr>
        <w:t xml:space="preserve">the company with comprehending their data further, allowing access to analysis with ease. </w:t>
      </w:r>
    </w:p>
    <w:p w14:paraId="709A5737" w14:textId="56545F07" w:rsidR="00004258" w:rsidRPr="00BC2B60" w:rsidRDefault="00004258" w:rsidP="00BC2B60">
      <w:pPr>
        <w:spacing w:line="276" w:lineRule="auto"/>
        <w:rPr>
          <w:sz w:val="24"/>
          <w:szCs w:val="24"/>
        </w:rPr>
      </w:pPr>
      <w:r w:rsidRPr="00BC2B60">
        <w:rPr>
          <w:sz w:val="24"/>
          <w:szCs w:val="24"/>
        </w:rPr>
        <w:t xml:space="preserve">The choice to use a data-driven strategy might result in improved decision-making and operating excellence. </w:t>
      </w:r>
      <w:r w:rsidR="008B5493" w:rsidRPr="00BC2B60">
        <w:rPr>
          <w:sz w:val="24"/>
          <w:szCs w:val="24"/>
        </w:rPr>
        <w:t>However</w:t>
      </w:r>
      <w:r w:rsidRPr="00BC2B60">
        <w:rPr>
          <w:sz w:val="24"/>
          <w:szCs w:val="24"/>
        </w:rPr>
        <w:t xml:space="preserve">, we have suggested certain </w:t>
      </w:r>
      <w:r w:rsidR="00AB0C07" w:rsidRPr="00BC2B60">
        <w:rPr>
          <w:sz w:val="24"/>
          <w:szCs w:val="24"/>
        </w:rPr>
        <w:t>strategies</w:t>
      </w:r>
      <w:r w:rsidRPr="00BC2B60">
        <w:rPr>
          <w:sz w:val="24"/>
          <w:szCs w:val="24"/>
        </w:rPr>
        <w:t xml:space="preserve"> to help compan</w:t>
      </w:r>
      <w:r w:rsidR="008B5493" w:rsidRPr="00BC2B60">
        <w:rPr>
          <w:sz w:val="24"/>
          <w:szCs w:val="24"/>
        </w:rPr>
        <w:t xml:space="preserve">y </w:t>
      </w:r>
      <w:r w:rsidR="004C163E" w:rsidRPr="00BC2B60">
        <w:rPr>
          <w:sz w:val="24"/>
          <w:szCs w:val="24"/>
        </w:rPr>
        <w:t>analyze their sales, customer satisfaction and frequent buyers</w:t>
      </w:r>
      <w:r w:rsidR="005B162C" w:rsidRPr="00BC2B60">
        <w:rPr>
          <w:sz w:val="24"/>
          <w:szCs w:val="24"/>
        </w:rPr>
        <w:t xml:space="preserve"> </w:t>
      </w:r>
      <w:r w:rsidR="00C9270C" w:rsidRPr="00BC2B60">
        <w:rPr>
          <w:sz w:val="24"/>
          <w:szCs w:val="24"/>
        </w:rPr>
        <w:t>to</w:t>
      </w:r>
      <w:r w:rsidR="005B162C" w:rsidRPr="00BC2B60">
        <w:rPr>
          <w:sz w:val="24"/>
          <w:szCs w:val="24"/>
        </w:rPr>
        <w:t xml:space="preserve"> promote industry growth and increase their sales and customers. </w:t>
      </w:r>
    </w:p>
    <w:p w14:paraId="09C2C14D" w14:textId="33AAD12B" w:rsidR="00756DE6" w:rsidRDefault="00756DE6" w:rsidP="00BC2B60">
      <w:pPr>
        <w:pStyle w:val="Heading1"/>
        <w:spacing w:line="276" w:lineRule="auto"/>
        <w:rPr>
          <w:sz w:val="24"/>
          <w:szCs w:val="24"/>
        </w:rPr>
      </w:pPr>
      <w:bookmarkStart w:id="12" w:name="_Toc86630942"/>
      <w:r w:rsidRPr="00BC2B60">
        <w:rPr>
          <w:sz w:val="24"/>
          <w:szCs w:val="24"/>
        </w:rPr>
        <w:t>References</w:t>
      </w:r>
      <w:bookmarkEnd w:id="12"/>
    </w:p>
    <w:p w14:paraId="73B1AB3B" w14:textId="77777777" w:rsidR="00056E3B" w:rsidRDefault="00056E3B" w:rsidP="00056E3B">
      <w:pPr>
        <w:pStyle w:val="ListParagraph"/>
        <w:numPr>
          <w:ilvl w:val="0"/>
          <w:numId w:val="12"/>
        </w:numPr>
      </w:pPr>
      <w:r>
        <w:t xml:space="preserve">Gates, A 2011, </w:t>
      </w:r>
      <w:r>
        <w:rPr>
          <w:i/>
          <w:iCs/>
        </w:rPr>
        <w:t xml:space="preserve">Programming Pig, </w:t>
      </w:r>
      <w:r>
        <w:t>O’Reilly Media, O’Reilly.</w:t>
      </w:r>
    </w:p>
    <w:p w14:paraId="42756E4F" w14:textId="77777777" w:rsidR="00056E3B" w:rsidRDefault="00056E3B" w:rsidP="00056E3B">
      <w:pPr>
        <w:pStyle w:val="ListParagraph"/>
        <w:numPr>
          <w:ilvl w:val="0"/>
          <w:numId w:val="12"/>
        </w:numPr>
      </w:pPr>
      <w:proofErr w:type="spellStart"/>
      <w:r>
        <w:t>Sammer</w:t>
      </w:r>
      <w:proofErr w:type="spellEnd"/>
      <w:r>
        <w:t xml:space="preserve">, E 2012, </w:t>
      </w:r>
      <w:r>
        <w:rPr>
          <w:i/>
          <w:iCs/>
        </w:rPr>
        <w:t xml:space="preserve">Hadoop Operations, </w:t>
      </w:r>
      <w:r>
        <w:t>O’Reilly Media, O’Reilly.</w:t>
      </w:r>
    </w:p>
    <w:p w14:paraId="4CF6D8A9" w14:textId="77777777" w:rsidR="00056E3B" w:rsidRPr="001D00C6" w:rsidRDefault="00056E3B" w:rsidP="00056E3B">
      <w:pPr>
        <w:pStyle w:val="ListParagraph"/>
        <w:numPr>
          <w:ilvl w:val="0"/>
          <w:numId w:val="12"/>
        </w:numPr>
      </w:pPr>
      <w:r>
        <w:t>Tsai, P 2021, ‘Introduction to Apache Pig’, Introduction to Data Science, Learning material via canvas, Swinburne University of Technology, 1 July. [9 October 2021]</w:t>
      </w:r>
    </w:p>
    <w:p w14:paraId="458390CF" w14:textId="2BF278D3" w:rsidR="000878BD" w:rsidRPr="001D00C6" w:rsidRDefault="000659D1" w:rsidP="00056E3B">
      <w:pPr>
        <w:pStyle w:val="ListParagraph"/>
        <w:numPr>
          <w:ilvl w:val="0"/>
          <w:numId w:val="12"/>
        </w:numPr>
      </w:pPr>
      <w:r>
        <w:t>White,</w:t>
      </w:r>
      <w:r w:rsidR="00603DCB">
        <w:t xml:space="preserve"> T 2015, </w:t>
      </w:r>
      <w:r w:rsidRPr="006C4F4B">
        <w:rPr>
          <w:i/>
          <w:iCs/>
        </w:rPr>
        <w:t xml:space="preserve">Hadoop: The Definitive Guide, </w:t>
      </w:r>
      <w:r w:rsidR="006C4F4B" w:rsidRPr="006C4F4B">
        <w:rPr>
          <w:i/>
          <w:iCs/>
        </w:rPr>
        <w:t>4</w:t>
      </w:r>
      <w:r w:rsidR="006C4F4B" w:rsidRPr="006C4F4B">
        <w:rPr>
          <w:i/>
          <w:iCs/>
          <w:vertAlign w:val="superscript"/>
        </w:rPr>
        <w:t>th</w:t>
      </w:r>
      <w:r w:rsidR="006C4F4B" w:rsidRPr="006C4F4B">
        <w:rPr>
          <w:i/>
          <w:iCs/>
        </w:rPr>
        <w:t xml:space="preserve"> Edition</w:t>
      </w:r>
      <w:r w:rsidR="006C4F4B">
        <w:t xml:space="preserve">, </w:t>
      </w:r>
      <w:r w:rsidR="00E74E56">
        <w:t>O’Reilly Media</w:t>
      </w:r>
      <w:r w:rsidR="00607848">
        <w:t>, O’Reilly.</w:t>
      </w:r>
      <w:r w:rsidR="00A8567C">
        <w:t xml:space="preserve"> </w:t>
      </w:r>
    </w:p>
    <w:sectPr w:rsidR="000878BD" w:rsidRPr="001D00C6">
      <w:headerReference w:type="default" r:id="rId28"/>
      <w:footerReference w:type="even" r:id="rId29"/>
      <w:footerReference w:type="default" r:id="rId30"/>
      <w:headerReference w:type="first" r:id="rId31"/>
      <w:footerReference w:type="first" r:id="rId32"/>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105D8" w14:textId="77777777" w:rsidR="00C476E8" w:rsidRDefault="00C476E8">
      <w:pPr>
        <w:spacing w:after="0"/>
      </w:pPr>
      <w:r>
        <w:separator/>
      </w:r>
    </w:p>
  </w:endnote>
  <w:endnote w:type="continuationSeparator" w:id="0">
    <w:p w14:paraId="6A3C31B6" w14:textId="77777777" w:rsidR="00C476E8" w:rsidRDefault="00C476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FFEF8" w14:textId="77777777" w:rsidR="00172D10" w:rsidRDefault="00172D10">
    <w:pPr>
      <w:jc w:val="right"/>
    </w:pPr>
  </w:p>
  <w:p w14:paraId="31251855"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2063" w:themeColor="accent3"/>
      </w:rPr>
      <w:sym w:font="Wingdings 2" w:char="F097"/>
    </w:r>
  </w:p>
  <w:p w14:paraId="77233D1B"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497622"/>
      <w:docPartObj>
        <w:docPartGallery w:val="Page Numbers (Bottom of Page)"/>
        <w:docPartUnique/>
      </w:docPartObj>
    </w:sdtPr>
    <w:sdtEndPr>
      <w:rPr>
        <w:noProof/>
      </w:rPr>
    </w:sdtEndPr>
    <w:sdtContent>
      <w:p w14:paraId="5D689ED0" w14:textId="7D92E72F" w:rsidR="00B43790" w:rsidRDefault="00B43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FAC56A" w14:textId="77777777" w:rsidR="00172D10" w:rsidRDefault="00172D10" w:rsidP="005D12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2F07A" w14:textId="77777777" w:rsidR="00094803" w:rsidRDefault="00094803">
    <w:pPr>
      <w:pStyle w:val="Footer"/>
    </w:pPr>
    <w:r>
      <w:rPr>
        <w:noProof/>
      </w:rPr>
      <mc:AlternateContent>
        <mc:Choice Requires="wpg">
          <w:drawing>
            <wp:anchor distT="0" distB="0" distL="114300" distR="114300" simplePos="0" relativeHeight="251660288" behindDoc="0" locked="0" layoutInCell="1" allowOverlap="1" wp14:anchorId="2988634A" wp14:editId="7055E0E7">
              <wp:simplePos x="0" y="0"/>
              <wp:positionH relativeFrom="column">
                <wp:posOffset>-895350</wp:posOffset>
              </wp:positionH>
              <wp:positionV relativeFrom="paragraph">
                <wp:posOffset>-2106930</wp:posOffset>
              </wp:positionV>
              <wp:extent cx="4087113" cy="3392424"/>
              <wp:effectExtent l="0" t="0" r="8890" b="0"/>
              <wp:wrapNone/>
              <wp:docPr id="17" name="Group 17" descr="Multi-colored hexagon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c 22" descr="Hexagon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c 29" descr="Hexagon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c 30"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270443CB" id="Group 17" o:spid="_x0000_s1026" alt="Multi-colored hexagon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 2"/>
              </v:shape>
              <v:shape id="Graphic 29"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 3"/>
              </v:shape>
              <v:shape id="Graphic 30" o:spid="_x0000_s1029" type="#_x0000_t75" alt="Hexagon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">
                <v:imagedata r:id="rId9" o:title="Hexagon 1"/>
              </v:shape>
            </v:group>
          </w:pict>
        </mc:Fallback>
      </mc:AlternateContent>
    </w:r>
    <w:r>
      <w:rPr>
        <w:noProof/>
      </w:rPr>
      <w:drawing>
        <wp:anchor distT="0" distB="0" distL="114300" distR="114300" simplePos="0" relativeHeight="251661312" behindDoc="0" locked="0" layoutInCell="1" allowOverlap="1" wp14:anchorId="29A1E1A6" wp14:editId="425A6E27">
          <wp:simplePos x="0" y="0"/>
          <wp:positionH relativeFrom="column">
            <wp:posOffset>5007787</wp:posOffset>
          </wp:positionH>
          <wp:positionV relativeFrom="paragraph">
            <wp:posOffset>-1611799</wp:posOffset>
          </wp:positionV>
          <wp:extent cx="2344751" cy="2713700"/>
          <wp:effectExtent l="0" t="0" r="0" b="0"/>
          <wp:wrapNone/>
          <wp:docPr id="31" name="Graphic 31" descr="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descr="hexagon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632EC" w14:textId="77777777" w:rsidR="00C476E8" w:rsidRDefault="00C476E8">
      <w:pPr>
        <w:spacing w:after="0"/>
      </w:pPr>
      <w:r>
        <w:separator/>
      </w:r>
    </w:p>
  </w:footnote>
  <w:footnote w:type="continuationSeparator" w:id="0">
    <w:p w14:paraId="51CA2D06" w14:textId="77777777" w:rsidR="00C476E8" w:rsidRDefault="00C476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Document title:"/>
      <w:tag w:val="Document title:"/>
      <w:id w:val="-1396499233"/>
      <w:placeholder>
        <w:docPart w:val="7378109E6FFC4C3C8776E3219F59B960"/>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72659624" w14:textId="61AABE1E" w:rsidR="00172D10" w:rsidRDefault="00D14636">
        <w:pPr>
          <w:spacing w:after="0"/>
          <w:jc w:val="center"/>
          <w:rPr>
            <w:color w:val="E4E9EF" w:themeColor="background2"/>
          </w:rPr>
        </w:pPr>
        <w:r>
          <w:rPr>
            <w:color w:val="3F1D5A" w:themeColor="accent1"/>
          </w:rPr>
          <w:t>APPLICATION PROJECT</w:t>
        </w:r>
      </w:p>
    </w:sdtContent>
  </w:sdt>
  <w:p w14:paraId="3E3DE42E" w14:textId="77777777" w:rsidR="00172D10" w:rsidRPr="005D120C" w:rsidRDefault="00C476E8">
    <w:pPr>
      <w:jc w:val="center"/>
      <w:rPr>
        <w:color w:val="F3642C" w:themeColor="text2"/>
      </w:rPr>
    </w:pPr>
    <w:sdt>
      <w:sdtPr>
        <w:rPr>
          <w:color w:val="F3642C" w:themeColor="text2"/>
        </w:rPr>
        <w:alias w:val="Ellipsis:"/>
        <w:tag w:val="Ellipsis:"/>
        <w:id w:val="-2048830323"/>
        <w:placeholder>
          <w:docPart w:val="45CE4894DE26405EA6E24788957882C0"/>
        </w:placeholder>
        <w:temporary/>
        <w:showingPlcHdr/>
        <w15:appearance w15:val="hidden"/>
      </w:sdtPr>
      <w:sdtEndPr/>
      <w:sdtContent>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r w:rsidR="001D74FA" w:rsidRPr="001B0F06">
          <w:rPr>
            <w:color w:val="CB400B" w:themeColor="text2" w:themeShade="BF"/>
          </w:rPr>
          <w:t xml:space="preserve"> </w:t>
        </w:r>
        <w:r w:rsidR="001D74FA" w:rsidRPr="001B0F06">
          <w:rPr>
            <w:color w:val="CB400B" w:themeColor="text2" w:themeShade="BF"/>
          </w:rPr>
          <w:sym w:font="Symbol" w:char="F0B7"/>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7DA89" w14:textId="77777777" w:rsidR="00094803" w:rsidRDefault="00094803">
    <w:pPr>
      <w:pStyle w:val="Header"/>
    </w:pPr>
    <w:r>
      <w:rPr>
        <w:noProof/>
      </w:rPr>
      <mc:AlternateContent>
        <mc:Choice Requires="wpg">
          <w:drawing>
            <wp:anchor distT="0" distB="0" distL="114300" distR="114300" simplePos="0" relativeHeight="251657216" behindDoc="0" locked="0" layoutInCell="1" allowOverlap="1" wp14:anchorId="1F516DAA" wp14:editId="11E8C2DD">
              <wp:simplePos x="0" y="0"/>
              <wp:positionH relativeFrom="page">
                <wp:posOffset>4123690</wp:posOffset>
              </wp:positionH>
              <wp:positionV relativeFrom="page">
                <wp:posOffset>-1902460</wp:posOffset>
              </wp:positionV>
              <wp:extent cx="4361688" cy="4782312"/>
              <wp:effectExtent l="0" t="0" r="1270" b="0"/>
              <wp:wrapNone/>
              <wp:docPr id="2" name="Group 2" descr="Multi-colored hexagon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c 3" descr="Hexagon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c 4" descr="Hexagon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5" name="Graphic 5" descr="Hexagon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6" name="Graphic 6" descr="Hexagon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6E60D3D" id="Group 2" o:spid="_x0000_s1026" alt="Multi-colored hexagon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 o:spid="_x0000_s1027" type="#_x0000_t75" alt="Hexagon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 4"/>
              </v:shape>
              <v:shape id="Graphic 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 2"/>
              </v:shape>
              <v:shape id="Graphic 5" o:spid="_x0000_s1029" type="#_x0000_t75" alt="Hexagon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">
                <v:imagedata r:id="rId11" o:title="Hexagon 1"/>
              </v:shape>
              <v:shape id="Graphic 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CC27A87"/>
    <w:multiLevelType w:val="hybridMultilevel"/>
    <w:tmpl w:val="A0D8FE9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E2F31FB"/>
    <w:multiLevelType w:val="hybridMultilevel"/>
    <w:tmpl w:val="3FE800AE"/>
    <w:lvl w:ilvl="0" w:tplc="0C09000B">
      <w:start w:val="1"/>
      <w:numFmt w:val="bullet"/>
      <w:lvlText w:val=""/>
      <w:lvlJc w:val="left"/>
      <w:pPr>
        <w:ind w:left="720" w:hanging="360"/>
      </w:pPr>
      <w:rPr>
        <w:rFonts w:ascii="Wingdings" w:hAnsi="Wingdings" w:cs="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4C6"/>
    <w:rsid w:val="000014BE"/>
    <w:rsid w:val="00004258"/>
    <w:rsid w:val="0000470D"/>
    <w:rsid w:val="00004B76"/>
    <w:rsid w:val="000058FA"/>
    <w:rsid w:val="000231D5"/>
    <w:rsid w:val="0002492E"/>
    <w:rsid w:val="000275DF"/>
    <w:rsid w:val="00031E33"/>
    <w:rsid w:val="00031F83"/>
    <w:rsid w:val="00037C8F"/>
    <w:rsid w:val="0004219C"/>
    <w:rsid w:val="00042E11"/>
    <w:rsid w:val="00056E3B"/>
    <w:rsid w:val="00057F57"/>
    <w:rsid w:val="00062D55"/>
    <w:rsid w:val="000631B1"/>
    <w:rsid w:val="000659D1"/>
    <w:rsid w:val="00066243"/>
    <w:rsid w:val="000716D6"/>
    <w:rsid w:val="00073B2B"/>
    <w:rsid w:val="00083241"/>
    <w:rsid w:val="000834A2"/>
    <w:rsid w:val="0008419C"/>
    <w:rsid w:val="0008443A"/>
    <w:rsid w:val="000878BD"/>
    <w:rsid w:val="000910EE"/>
    <w:rsid w:val="00091AE5"/>
    <w:rsid w:val="00094803"/>
    <w:rsid w:val="000A03B7"/>
    <w:rsid w:val="000B1F7C"/>
    <w:rsid w:val="000B3250"/>
    <w:rsid w:val="000B3A35"/>
    <w:rsid w:val="000B3CEF"/>
    <w:rsid w:val="000B4361"/>
    <w:rsid w:val="000B445E"/>
    <w:rsid w:val="000B5F92"/>
    <w:rsid w:val="000B6FDC"/>
    <w:rsid w:val="000C0679"/>
    <w:rsid w:val="000C17A3"/>
    <w:rsid w:val="000C34B3"/>
    <w:rsid w:val="000D04E7"/>
    <w:rsid w:val="000D087F"/>
    <w:rsid w:val="000D1A70"/>
    <w:rsid w:val="000D2AD3"/>
    <w:rsid w:val="000D3788"/>
    <w:rsid w:val="000E097A"/>
    <w:rsid w:val="000E3D63"/>
    <w:rsid w:val="000E6BA3"/>
    <w:rsid w:val="000F03B3"/>
    <w:rsid w:val="000F0CE2"/>
    <w:rsid w:val="00100E00"/>
    <w:rsid w:val="00107526"/>
    <w:rsid w:val="00112C65"/>
    <w:rsid w:val="0011308F"/>
    <w:rsid w:val="001208D8"/>
    <w:rsid w:val="00123E42"/>
    <w:rsid w:val="00125B23"/>
    <w:rsid w:val="00131DEB"/>
    <w:rsid w:val="0013273B"/>
    <w:rsid w:val="00140EE6"/>
    <w:rsid w:val="001412E4"/>
    <w:rsid w:val="00144C8E"/>
    <w:rsid w:val="00146A92"/>
    <w:rsid w:val="00150724"/>
    <w:rsid w:val="00153264"/>
    <w:rsid w:val="0015556F"/>
    <w:rsid w:val="001555E4"/>
    <w:rsid w:val="00157B0F"/>
    <w:rsid w:val="00172D10"/>
    <w:rsid w:val="001769F2"/>
    <w:rsid w:val="0018171A"/>
    <w:rsid w:val="00184A43"/>
    <w:rsid w:val="00185EE8"/>
    <w:rsid w:val="00190F29"/>
    <w:rsid w:val="00193BB4"/>
    <w:rsid w:val="00194F61"/>
    <w:rsid w:val="001A0E6D"/>
    <w:rsid w:val="001A2155"/>
    <w:rsid w:val="001A44AF"/>
    <w:rsid w:val="001A523C"/>
    <w:rsid w:val="001B0D72"/>
    <w:rsid w:val="001B0F06"/>
    <w:rsid w:val="001B5C89"/>
    <w:rsid w:val="001B644C"/>
    <w:rsid w:val="001C2C1D"/>
    <w:rsid w:val="001C4627"/>
    <w:rsid w:val="001C62C8"/>
    <w:rsid w:val="001D00C6"/>
    <w:rsid w:val="001D2355"/>
    <w:rsid w:val="001D41D6"/>
    <w:rsid w:val="001D5056"/>
    <w:rsid w:val="001D74FA"/>
    <w:rsid w:val="001E0B08"/>
    <w:rsid w:val="001E0F02"/>
    <w:rsid w:val="001E1046"/>
    <w:rsid w:val="001E2D0D"/>
    <w:rsid w:val="001E7514"/>
    <w:rsid w:val="001F5CDE"/>
    <w:rsid w:val="001F75C4"/>
    <w:rsid w:val="00202812"/>
    <w:rsid w:val="00204F04"/>
    <w:rsid w:val="00206497"/>
    <w:rsid w:val="002076FF"/>
    <w:rsid w:val="00213A38"/>
    <w:rsid w:val="00217405"/>
    <w:rsid w:val="00221B9A"/>
    <w:rsid w:val="002258D0"/>
    <w:rsid w:val="00230A22"/>
    <w:rsid w:val="00232040"/>
    <w:rsid w:val="0024191E"/>
    <w:rsid w:val="002448CC"/>
    <w:rsid w:val="00256301"/>
    <w:rsid w:val="00260E5B"/>
    <w:rsid w:val="00264868"/>
    <w:rsid w:val="00270A19"/>
    <w:rsid w:val="0027228B"/>
    <w:rsid w:val="002737BE"/>
    <w:rsid w:val="00277E2B"/>
    <w:rsid w:val="00287513"/>
    <w:rsid w:val="002879A4"/>
    <w:rsid w:val="0029263A"/>
    <w:rsid w:val="002955C6"/>
    <w:rsid w:val="002A2E02"/>
    <w:rsid w:val="002C27AC"/>
    <w:rsid w:val="002C3D46"/>
    <w:rsid w:val="002D243B"/>
    <w:rsid w:val="002D2A3D"/>
    <w:rsid w:val="002D3435"/>
    <w:rsid w:val="002D4011"/>
    <w:rsid w:val="002D4CA7"/>
    <w:rsid w:val="002D6748"/>
    <w:rsid w:val="002E20F4"/>
    <w:rsid w:val="002E5B08"/>
    <w:rsid w:val="002E6B21"/>
    <w:rsid w:val="002E755C"/>
    <w:rsid w:val="002F5AEB"/>
    <w:rsid w:val="00302691"/>
    <w:rsid w:val="00302DD8"/>
    <w:rsid w:val="00305F33"/>
    <w:rsid w:val="0031217F"/>
    <w:rsid w:val="003223A1"/>
    <w:rsid w:val="0032283E"/>
    <w:rsid w:val="00333525"/>
    <w:rsid w:val="00343D03"/>
    <w:rsid w:val="003509E1"/>
    <w:rsid w:val="0035555C"/>
    <w:rsid w:val="00363B5C"/>
    <w:rsid w:val="00364944"/>
    <w:rsid w:val="003673B6"/>
    <w:rsid w:val="00374C02"/>
    <w:rsid w:val="00375E83"/>
    <w:rsid w:val="003778E8"/>
    <w:rsid w:val="0038009F"/>
    <w:rsid w:val="00384488"/>
    <w:rsid w:val="00390A87"/>
    <w:rsid w:val="0039241F"/>
    <w:rsid w:val="00396C3E"/>
    <w:rsid w:val="003A3E10"/>
    <w:rsid w:val="003A4E24"/>
    <w:rsid w:val="003B6B47"/>
    <w:rsid w:val="003C01C9"/>
    <w:rsid w:val="003C14BA"/>
    <w:rsid w:val="003C2190"/>
    <w:rsid w:val="003C62C4"/>
    <w:rsid w:val="003D0CBE"/>
    <w:rsid w:val="003D147F"/>
    <w:rsid w:val="003D2D78"/>
    <w:rsid w:val="003E0342"/>
    <w:rsid w:val="003E58F9"/>
    <w:rsid w:val="003F274F"/>
    <w:rsid w:val="003F2E05"/>
    <w:rsid w:val="003F77D8"/>
    <w:rsid w:val="00401AB6"/>
    <w:rsid w:val="00407560"/>
    <w:rsid w:val="00411299"/>
    <w:rsid w:val="00415E0C"/>
    <w:rsid w:val="00415F76"/>
    <w:rsid w:val="00416262"/>
    <w:rsid w:val="00426F60"/>
    <w:rsid w:val="00431834"/>
    <w:rsid w:val="00432DCB"/>
    <w:rsid w:val="004337F8"/>
    <w:rsid w:val="004410C4"/>
    <w:rsid w:val="00447BE0"/>
    <w:rsid w:val="00451DC0"/>
    <w:rsid w:val="00456CA2"/>
    <w:rsid w:val="00460748"/>
    <w:rsid w:val="004609E8"/>
    <w:rsid w:val="0047705E"/>
    <w:rsid w:val="00486894"/>
    <w:rsid w:val="004905AD"/>
    <w:rsid w:val="0049575C"/>
    <w:rsid w:val="004A0F88"/>
    <w:rsid w:val="004A5B04"/>
    <w:rsid w:val="004A61E1"/>
    <w:rsid w:val="004A7E7B"/>
    <w:rsid w:val="004B3908"/>
    <w:rsid w:val="004B6686"/>
    <w:rsid w:val="004C163E"/>
    <w:rsid w:val="004C167F"/>
    <w:rsid w:val="004C3BF8"/>
    <w:rsid w:val="004E6366"/>
    <w:rsid w:val="004E7314"/>
    <w:rsid w:val="004E75CC"/>
    <w:rsid w:val="004F153E"/>
    <w:rsid w:val="004F1D8D"/>
    <w:rsid w:val="004F344A"/>
    <w:rsid w:val="004F53E9"/>
    <w:rsid w:val="004F708E"/>
    <w:rsid w:val="0050074C"/>
    <w:rsid w:val="00500D04"/>
    <w:rsid w:val="005060B1"/>
    <w:rsid w:val="00507020"/>
    <w:rsid w:val="00507469"/>
    <w:rsid w:val="0051109A"/>
    <w:rsid w:val="00512333"/>
    <w:rsid w:val="00515B58"/>
    <w:rsid w:val="0052128C"/>
    <w:rsid w:val="00522771"/>
    <w:rsid w:val="00522796"/>
    <w:rsid w:val="00532897"/>
    <w:rsid w:val="00541A7E"/>
    <w:rsid w:val="00541BC8"/>
    <w:rsid w:val="00542F7F"/>
    <w:rsid w:val="005464D7"/>
    <w:rsid w:val="00561054"/>
    <w:rsid w:val="00563C39"/>
    <w:rsid w:val="005747FE"/>
    <w:rsid w:val="00575EE3"/>
    <w:rsid w:val="005776D7"/>
    <w:rsid w:val="00581BD7"/>
    <w:rsid w:val="0058581B"/>
    <w:rsid w:val="00591B64"/>
    <w:rsid w:val="005928EA"/>
    <w:rsid w:val="005942BF"/>
    <w:rsid w:val="005943C5"/>
    <w:rsid w:val="005A2672"/>
    <w:rsid w:val="005A79EB"/>
    <w:rsid w:val="005B162C"/>
    <w:rsid w:val="005B5AEF"/>
    <w:rsid w:val="005C46D9"/>
    <w:rsid w:val="005D120C"/>
    <w:rsid w:val="005D3871"/>
    <w:rsid w:val="005D6058"/>
    <w:rsid w:val="005D6E21"/>
    <w:rsid w:val="005E01C2"/>
    <w:rsid w:val="005E14D8"/>
    <w:rsid w:val="005E259B"/>
    <w:rsid w:val="005E3041"/>
    <w:rsid w:val="005E5367"/>
    <w:rsid w:val="005E6C9C"/>
    <w:rsid w:val="005F5101"/>
    <w:rsid w:val="0060132B"/>
    <w:rsid w:val="00603D76"/>
    <w:rsid w:val="00603DCB"/>
    <w:rsid w:val="006045D9"/>
    <w:rsid w:val="00607848"/>
    <w:rsid w:val="006163E9"/>
    <w:rsid w:val="00622CB5"/>
    <w:rsid w:val="0062459A"/>
    <w:rsid w:val="00631256"/>
    <w:rsid w:val="0063217D"/>
    <w:rsid w:val="00633988"/>
    <w:rsid w:val="00634C09"/>
    <w:rsid w:val="00636062"/>
    <w:rsid w:val="00636329"/>
    <w:rsid w:val="00654DFD"/>
    <w:rsid w:val="00655A7D"/>
    <w:rsid w:val="00655A95"/>
    <w:rsid w:val="00657323"/>
    <w:rsid w:val="00657B23"/>
    <w:rsid w:val="006626B2"/>
    <w:rsid w:val="006627C7"/>
    <w:rsid w:val="0066747F"/>
    <w:rsid w:val="00673E61"/>
    <w:rsid w:val="00675EEE"/>
    <w:rsid w:val="006760C9"/>
    <w:rsid w:val="00680170"/>
    <w:rsid w:val="00681764"/>
    <w:rsid w:val="006906D9"/>
    <w:rsid w:val="00691E39"/>
    <w:rsid w:val="00694109"/>
    <w:rsid w:val="00697B21"/>
    <w:rsid w:val="006A28B9"/>
    <w:rsid w:val="006A5BED"/>
    <w:rsid w:val="006B02A0"/>
    <w:rsid w:val="006B313F"/>
    <w:rsid w:val="006C4F4B"/>
    <w:rsid w:val="006C714F"/>
    <w:rsid w:val="006C7859"/>
    <w:rsid w:val="006D17AE"/>
    <w:rsid w:val="006E254F"/>
    <w:rsid w:val="006E50AD"/>
    <w:rsid w:val="006E7C44"/>
    <w:rsid w:val="006F1021"/>
    <w:rsid w:val="006F1212"/>
    <w:rsid w:val="006F157F"/>
    <w:rsid w:val="006F2AD6"/>
    <w:rsid w:val="00710746"/>
    <w:rsid w:val="00713163"/>
    <w:rsid w:val="0071339B"/>
    <w:rsid w:val="00720232"/>
    <w:rsid w:val="007230C9"/>
    <w:rsid w:val="0072356A"/>
    <w:rsid w:val="00731B2D"/>
    <w:rsid w:val="0073231D"/>
    <w:rsid w:val="00732598"/>
    <w:rsid w:val="00732B93"/>
    <w:rsid w:val="0073345B"/>
    <w:rsid w:val="007334C6"/>
    <w:rsid w:val="00734543"/>
    <w:rsid w:val="00737420"/>
    <w:rsid w:val="00745E7B"/>
    <w:rsid w:val="00747BF9"/>
    <w:rsid w:val="0075116F"/>
    <w:rsid w:val="00751E9D"/>
    <w:rsid w:val="00753787"/>
    <w:rsid w:val="007551EA"/>
    <w:rsid w:val="00756AB0"/>
    <w:rsid w:val="00756DE6"/>
    <w:rsid w:val="00761FE8"/>
    <w:rsid w:val="00762624"/>
    <w:rsid w:val="0076662C"/>
    <w:rsid w:val="00767125"/>
    <w:rsid w:val="007673A4"/>
    <w:rsid w:val="00770342"/>
    <w:rsid w:val="00772BF7"/>
    <w:rsid w:val="00784963"/>
    <w:rsid w:val="007943A5"/>
    <w:rsid w:val="007A1D62"/>
    <w:rsid w:val="007A3326"/>
    <w:rsid w:val="007B3692"/>
    <w:rsid w:val="007B6292"/>
    <w:rsid w:val="007B6495"/>
    <w:rsid w:val="007C209E"/>
    <w:rsid w:val="007C355A"/>
    <w:rsid w:val="007D0F04"/>
    <w:rsid w:val="007D590B"/>
    <w:rsid w:val="007F0595"/>
    <w:rsid w:val="007F1A68"/>
    <w:rsid w:val="007F3DFD"/>
    <w:rsid w:val="007F4242"/>
    <w:rsid w:val="007F5032"/>
    <w:rsid w:val="007F53DC"/>
    <w:rsid w:val="00804703"/>
    <w:rsid w:val="008058C9"/>
    <w:rsid w:val="00805C11"/>
    <w:rsid w:val="0081166F"/>
    <w:rsid w:val="00812F48"/>
    <w:rsid w:val="00814823"/>
    <w:rsid w:val="00823101"/>
    <w:rsid w:val="00823F50"/>
    <w:rsid w:val="00824E27"/>
    <w:rsid w:val="00824EA7"/>
    <w:rsid w:val="00834F53"/>
    <w:rsid w:val="008411A5"/>
    <w:rsid w:val="00845AD9"/>
    <w:rsid w:val="008519BE"/>
    <w:rsid w:val="00852B55"/>
    <w:rsid w:val="0085390B"/>
    <w:rsid w:val="00864626"/>
    <w:rsid w:val="00864E2D"/>
    <w:rsid w:val="00867AE5"/>
    <w:rsid w:val="00867BC5"/>
    <w:rsid w:val="008723CC"/>
    <w:rsid w:val="00872A32"/>
    <w:rsid w:val="00883B68"/>
    <w:rsid w:val="00895CDD"/>
    <w:rsid w:val="008A25CD"/>
    <w:rsid w:val="008A3696"/>
    <w:rsid w:val="008A573A"/>
    <w:rsid w:val="008A6F29"/>
    <w:rsid w:val="008B3B09"/>
    <w:rsid w:val="008B5493"/>
    <w:rsid w:val="008B75F8"/>
    <w:rsid w:val="008B7798"/>
    <w:rsid w:val="008C1681"/>
    <w:rsid w:val="008C22D9"/>
    <w:rsid w:val="008C3501"/>
    <w:rsid w:val="008D0D92"/>
    <w:rsid w:val="008D1ABE"/>
    <w:rsid w:val="008D386B"/>
    <w:rsid w:val="008D3CC7"/>
    <w:rsid w:val="008D5B92"/>
    <w:rsid w:val="008E06D3"/>
    <w:rsid w:val="008E0B79"/>
    <w:rsid w:val="008E685F"/>
    <w:rsid w:val="008E7BA5"/>
    <w:rsid w:val="008F2A51"/>
    <w:rsid w:val="008F51E0"/>
    <w:rsid w:val="008F5585"/>
    <w:rsid w:val="00901939"/>
    <w:rsid w:val="00904CEB"/>
    <w:rsid w:val="00907AAB"/>
    <w:rsid w:val="0091069D"/>
    <w:rsid w:val="009134A4"/>
    <w:rsid w:val="00922358"/>
    <w:rsid w:val="009250CC"/>
    <w:rsid w:val="009267A5"/>
    <w:rsid w:val="00930655"/>
    <w:rsid w:val="00933488"/>
    <w:rsid w:val="0094130B"/>
    <w:rsid w:val="00941412"/>
    <w:rsid w:val="00943200"/>
    <w:rsid w:val="0094756B"/>
    <w:rsid w:val="00950BA2"/>
    <w:rsid w:val="009513B4"/>
    <w:rsid w:val="009519EE"/>
    <w:rsid w:val="00952FB9"/>
    <w:rsid w:val="0095574D"/>
    <w:rsid w:val="00955C5B"/>
    <w:rsid w:val="009615F3"/>
    <w:rsid w:val="0096164A"/>
    <w:rsid w:val="00966B10"/>
    <w:rsid w:val="00972FCE"/>
    <w:rsid w:val="00975843"/>
    <w:rsid w:val="00975A3E"/>
    <w:rsid w:val="00977058"/>
    <w:rsid w:val="00980728"/>
    <w:rsid w:val="009823B0"/>
    <w:rsid w:val="00982516"/>
    <w:rsid w:val="00984FAF"/>
    <w:rsid w:val="00986639"/>
    <w:rsid w:val="00986735"/>
    <w:rsid w:val="0099123D"/>
    <w:rsid w:val="009921FA"/>
    <w:rsid w:val="00993A68"/>
    <w:rsid w:val="00995897"/>
    <w:rsid w:val="00997590"/>
    <w:rsid w:val="009A3E12"/>
    <w:rsid w:val="009B3D08"/>
    <w:rsid w:val="009B4705"/>
    <w:rsid w:val="009D40EC"/>
    <w:rsid w:val="009D48E3"/>
    <w:rsid w:val="009D5454"/>
    <w:rsid w:val="009D5ABB"/>
    <w:rsid w:val="009D6B71"/>
    <w:rsid w:val="009E1FEF"/>
    <w:rsid w:val="009E2363"/>
    <w:rsid w:val="009E2C2C"/>
    <w:rsid w:val="009E5B5A"/>
    <w:rsid w:val="009E6070"/>
    <w:rsid w:val="009E6373"/>
    <w:rsid w:val="009E650C"/>
    <w:rsid w:val="009F10AA"/>
    <w:rsid w:val="009F139A"/>
    <w:rsid w:val="009F50D4"/>
    <w:rsid w:val="009F5967"/>
    <w:rsid w:val="009F616B"/>
    <w:rsid w:val="009F6E1A"/>
    <w:rsid w:val="009F7545"/>
    <w:rsid w:val="00A0032C"/>
    <w:rsid w:val="00A00E59"/>
    <w:rsid w:val="00A0232E"/>
    <w:rsid w:val="00A11B53"/>
    <w:rsid w:val="00A134A5"/>
    <w:rsid w:val="00A13670"/>
    <w:rsid w:val="00A15943"/>
    <w:rsid w:val="00A16F25"/>
    <w:rsid w:val="00A272E4"/>
    <w:rsid w:val="00A31DE9"/>
    <w:rsid w:val="00A3259B"/>
    <w:rsid w:val="00A3703C"/>
    <w:rsid w:val="00A44F26"/>
    <w:rsid w:val="00A45739"/>
    <w:rsid w:val="00A504B0"/>
    <w:rsid w:val="00A50DF4"/>
    <w:rsid w:val="00A577CE"/>
    <w:rsid w:val="00A61440"/>
    <w:rsid w:val="00A7221A"/>
    <w:rsid w:val="00A72FE0"/>
    <w:rsid w:val="00A834DF"/>
    <w:rsid w:val="00A8567C"/>
    <w:rsid w:val="00A91B5B"/>
    <w:rsid w:val="00A944D9"/>
    <w:rsid w:val="00A96A40"/>
    <w:rsid w:val="00A973BC"/>
    <w:rsid w:val="00AA00FA"/>
    <w:rsid w:val="00AA14FE"/>
    <w:rsid w:val="00AB0C07"/>
    <w:rsid w:val="00AB1D3B"/>
    <w:rsid w:val="00AC6729"/>
    <w:rsid w:val="00AD09E5"/>
    <w:rsid w:val="00AD7646"/>
    <w:rsid w:val="00AE4399"/>
    <w:rsid w:val="00AF1582"/>
    <w:rsid w:val="00AF1C83"/>
    <w:rsid w:val="00AF5020"/>
    <w:rsid w:val="00B069A8"/>
    <w:rsid w:val="00B0738C"/>
    <w:rsid w:val="00B0777B"/>
    <w:rsid w:val="00B10100"/>
    <w:rsid w:val="00B148A5"/>
    <w:rsid w:val="00B14FD0"/>
    <w:rsid w:val="00B17F5E"/>
    <w:rsid w:val="00B2132D"/>
    <w:rsid w:val="00B264BE"/>
    <w:rsid w:val="00B26DD3"/>
    <w:rsid w:val="00B311A6"/>
    <w:rsid w:val="00B33FD1"/>
    <w:rsid w:val="00B3441A"/>
    <w:rsid w:val="00B34683"/>
    <w:rsid w:val="00B41DD8"/>
    <w:rsid w:val="00B43665"/>
    <w:rsid w:val="00B43790"/>
    <w:rsid w:val="00B44CE9"/>
    <w:rsid w:val="00B44EA1"/>
    <w:rsid w:val="00B51E53"/>
    <w:rsid w:val="00B53C5B"/>
    <w:rsid w:val="00B55F5B"/>
    <w:rsid w:val="00B56041"/>
    <w:rsid w:val="00B71190"/>
    <w:rsid w:val="00B724FB"/>
    <w:rsid w:val="00B74695"/>
    <w:rsid w:val="00B76B9C"/>
    <w:rsid w:val="00B77106"/>
    <w:rsid w:val="00B875E9"/>
    <w:rsid w:val="00B903A7"/>
    <w:rsid w:val="00B903CF"/>
    <w:rsid w:val="00BA191C"/>
    <w:rsid w:val="00BA64FB"/>
    <w:rsid w:val="00BB196F"/>
    <w:rsid w:val="00BB2798"/>
    <w:rsid w:val="00BB5ECF"/>
    <w:rsid w:val="00BB7B44"/>
    <w:rsid w:val="00BC237C"/>
    <w:rsid w:val="00BC2B60"/>
    <w:rsid w:val="00BC2D61"/>
    <w:rsid w:val="00BD470F"/>
    <w:rsid w:val="00BD4A26"/>
    <w:rsid w:val="00BD5341"/>
    <w:rsid w:val="00BD59DA"/>
    <w:rsid w:val="00BD62CA"/>
    <w:rsid w:val="00BE2382"/>
    <w:rsid w:val="00BE2F1B"/>
    <w:rsid w:val="00BE5E73"/>
    <w:rsid w:val="00BF60B3"/>
    <w:rsid w:val="00BF6C51"/>
    <w:rsid w:val="00C05294"/>
    <w:rsid w:val="00C12DD9"/>
    <w:rsid w:val="00C13B2F"/>
    <w:rsid w:val="00C2425C"/>
    <w:rsid w:val="00C3111E"/>
    <w:rsid w:val="00C40C2A"/>
    <w:rsid w:val="00C43374"/>
    <w:rsid w:val="00C462E9"/>
    <w:rsid w:val="00C476E8"/>
    <w:rsid w:val="00C47AB9"/>
    <w:rsid w:val="00C527DD"/>
    <w:rsid w:val="00C53355"/>
    <w:rsid w:val="00C5766D"/>
    <w:rsid w:val="00C57FA3"/>
    <w:rsid w:val="00C60D71"/>
    <w:rsid w:val="00C63A06"/>
    <w:rsid w:val="00C70342"/>
    <w:rsid w:val="00C7581E"/>
    <w:rsid w:val="00C76DEC"/>
    <w:rsid w:val="00C80CF0"/>
    <w:rsid w:val="00C84D2D"/>
    <w:rsid w:val="00C852F2"/>
    <w:rsid w:val="00C87EBB"/>
    <w:rsid w:val="00C92326"/>
    <w:rsid w:val="00C9270C"/>
    <w:rsid w:val="00C92AC4"/>
    <w:rsid w:val="00C93589"/>
    <w:rsid w:val="00C95B2D"/>
    <w:rsid w:val="00CA5BB0"/>
    <w:rsid w:val="00CA6ADA"/>
    <w:rsid w:val="00CB4D81"/>
    <w:rsid w:val="00CC2D5B"/>
    <w:rsid w:val="00CC3185"/>
    <w:rsid w:val="00CD24A6"/>
    <w:rsid w:val="00CD4008"/>
    <w:rsid w:val="00CE1501"/>
    <w:rsid w:val="00CE1B34"/>
    <w:rsid w:val="00CE416A"/>
    <w:rsid w:val="00CE4830"/>
    <w:rsid w:val="00CE73EA"/>
    <w:rsid w:val="00CF1DF7"/>
    <w:rsid w:val="00CF4F74"/>
    <w:rsid w:val="00CF68A6"/>
    <w:rsid w:val="00D039B4"/>
    <w:rsid w:val="00D06841"/>
    <w:rsid w:val="00D069D4"/>
    <w:rsid w:val="00D14636"/>
    <w:rsid w:val="00D20D69"/>
    <w:rsid w:val="00D20DD8"/>
    <w:rsid w:val="00D235D0"/>
    <w:rsid w:val="00D23949"/>
    <w:rsid w:val="00D26E42"/>
    <w:rsid w:val="00D27953"/>
    <w:rsid w:val="00D30347"/>
    <w:rsid w:val="00D336F6"/>
    <w:rsid w:val="00D339BE"/>
    <w:rsid w:val="00D403F7"/>
    <w:rsid w:val="00D40C09"/>
    <w:rsid w:val="00D40C94"/>
    <w:rsid w:val="00D40E91"/>
    <w:rsid w:val="00D425DB"/>
    <w:rsid w:val="00D42C43"/>
    <w:rsid w:val="00D43343"/>
    <w:rsid w:val="00D46726"/>
    <w:rsid w:val="00D47CC2"/>
    <w:rsid w:val="00D5286C"/>
    <w:rsid w:val="00D5670C"/>
    <w:rsid w:val="00D61F1B"/>
    <w:rsid w:val="00D62D33"/>
    <w:rsid w:val="00D669AF"/>
    <w:rsid w:val="00D70305"/>
    <w:rsid w:val="00D756EA"/>
    <w:rsid w:val="00D76D59"/>
    <w:rsid w:val="00D86626"/>
    <w:rsid w:val="00D866DF"/>
    <w:rsid w:val="00D86BB2"/>
    <w:rsid w:val="00D86DE0"/>
    <w:rsid w:val="00D8702B"/>
    <w:rsid w:val="00D87599"/>
    <w:rsid w:val="00D87CBC"/>
    <w:rsid w:val="00D90DDD"/>
    <w:rsid w:val="00DA5C76"/>
    <w:rsid w:val="00DB0EF4"/>
    <w:rsid w:val="00DB0EFC"/>
    <w:rsid w:val="00DB1642"/>
    <w:rsid w:val="00DB1ABD"/>
    <w:rsid w:val="00DB269E"/>
    <w:rsid w:val="00DB4913"/>
    <w:rsid w:val="00DB5A25"/>
    <w:rsid w:val="00DC1380"/>
    <w:rsid w:val="00DC2EB5"/>
    <w:rsid w:val="00DD430D"/>
    <w:rsid w:val="00DD5AD6"/>
    <w:rsid w:val="00DD65CB"/>
    <w:rsid w:val="00DE781F"/>
    <w:rsid w:val="00DF28E7"/>
    <w:rsid w:val="00DF2E0E"/>
    <w:rsid w:val="00E02964"/>
    <w:rsid w:val="00E06760"/>
    <w:rsid w:val="00E13DA4"/>
    <w:rsid w:val="00E22242"/>
    <w:rsid w:val="00E23F98"/>
    <w:rsid w:val="00E35489"/>
    <w:rsid w:val="00E40D08"/>
    <w:rsid w:val="00E43BF8"/>
    <w:rsid w:val="00E43D58"/>
    <w:rsid w:val="00E4496E"/>
    <w:rsid w:val="00E53F1F"/>
    <w:rsid w:val="00E551F5"/>
    <w:rsid w:val="00E57D60"/>
    <w:rsid w:val="00E609CE"/>
    <w:rsid w:val="00E74E56"/>
    <w:rsid w:val="00E81A9E"/>
    <w:rsid w:val="00E8453D"/>
    <w:rsid w:val="00E957E1"/>
    <w:rsid w:val="00EA1501"/>
    <w:rsid w:val="00EA18CA"/>
    <w:rsid w:val="00EA506E"/>
    <w:rsid w:val="00EA5781"/>
    <w:rsid w:val="00EA7D0D"/>
    <w:rsid w:val="00EB07A9"/>
    <w:rsid w:val="00EB1378"/>
    <w:rsid w:val="00EB29AB"/>
    <w:rsid w:val="00EB3614"/>
    <w:rsid w:val="00EB3A0F"/>
    <w:rsid w:val="00EB5EA3"/>
    <w:rsid w:val="00EB626B"/>
    <w:rsid w:val="00EB6BFF"/>
    <w:rsid w:val="00EC51E1"/>
    <w:rsid w:val="00ED1A02"/>
    <w:rsid w:val="00ED75E5"/>
    <w:rsid w:val="00EE39AA"/>
    <w:rsid w:val="00EF040C"/>
    <w:rsid w:val="00EF350A"/>
    <w:rsid w:val="00EF376C"/>
    <w:rsid w:val="00EF4B8D"/>
    <w:rsid w:val="00EF6A90"/>
    <w:rsid w:val="00F06DFF"/>
    <w:rsid w:val="00F13247"/>
    <w:rsid w:val="00F16A30"/>
    <w:rsid w:val="00F16BCA"/>
    <w:rsid w:val="00F22E80"/>
    <w:rsid w:val="00F27DB6"/>
    <w:rsid w:val="00F32A83"/>
    <w:rsid w:val="00F37579"/>
    <w:rsid w:val="00F37FDA"/>
    <w:rsid w:val="00F401CE"/>
    <w:rsid w:val="00F44058"/>
    <w:rsid w:val="00F471F7"/>
    <w:rsid w:val="00F50E60"/>
    <w:rsid w:val="00F55653"/>
    <w:rsid w:val="00F603A9"/>
    <w:rsid w:val="00F60CB0"/>
    <w:rsid w:val="00F63A9B"/>
    <w:rsid w:val="00F67907"/>
    <w:rsid w:val="00F72993"/>
    <w:rsid w:val="00F72D38"/>
    <w:rsid w:val="00F77CA9"/>
    <w:rsid w:val="00F83A88"/>
    <w:rsid w:val="00F90146"/>
    <w:rsid w:val="00F94425"/>
    <w:rsid w:val="00F958A2"/>
    <w:rsid w:val="00FB4641"/>
    <w:rsid w:val="00FC1151"/>
    <w:rsid w:val="00FC20A4"/>
    <w:rsid w:val="00FC784F"/>
    <w:rsid w:val="00FD2FA9"/>
    <w:rsid w:val="00FE2F09"/>
    <w:rsid w:val="00FE31D3"/>
    <w:rsid w:val="00FE40C8"/>
    <w:rsid w:val="00FE5736"/>
    <w:rsid w:val="00FE5927"/>
    <w:rsid w:val="00FE76A6"/>
    <w:rsid w:val="00FF16D5"/>
    <w:rsid w:val="00FF6B9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C2AB1"/>
  <w15:docId w15:val="{34B7CA88-B98F-49BB-87BA-5DC5F8EF1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812"/>
    <w:pPr>
      <w:spacing w:after="320" w:line="240" w:lineRule="auto"/>
    </w:pPr>
  </w:style>
  <w:style w:type="paragraph" w:styleId="Heading1">
    <w:name w:val="heading 1"/>
    <w:basedOn w:val="Normal"/>
    <w:next w:val="Normal"/>
    <w:link w:val="Heading1Char"/>
    <w:uiPriority w:val="9"/>
    <w:qFormat/>
    <w:rsid w:val="004F53E9"/>
    <w:pPr>
      <w:keepNext/>
      <w:keepLines/>
      <w:shd w:val="clear" w:color="auto" w:fill="3F1D5A" w:themeFill="accent1"/>
      <w:spacing w:before="360" w:after="0"/>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202812"/>
    <w:pPr>
      <w:keepNext/>
      <w:keepLines/>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1B0F06"/>
    <w:pPr>
      <w:keepNext/>
      <w:keepLines/>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semiHidden/>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3F1D5A" w:themeFill="accent1"/>
    </w:rPr>
  </w:style>
  <w:style w:type="character" w:customStyle="1" w:styleId="Heading2Char">
    <w:name w:val="Heading 2 Char"/>
    <w:basedOn w:val="DefaultParagraphFont"/>
    <w:link w:val="Heading2"/>
    <w:uiPriority w:val="9"/>
    <w:rsid w:val="00202812"/>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1B0F06"/>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1B0F06"/>
    <w:rPr>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eportTitle">
    <w:name w:val="Report Title"/>
    <w:basedOn w:val="Title"/>
    <w:link w:val="ReportTitleChar"/>
    <w:qFormat/>
    <w:rsid w:val="008F5585"/>
    <w:pPr>
      <w:contextualSpacing/>
      <w:jc w:val="center"/>
    </w:pPr>
    <w:rPr>
      <w:b w:val="0"/>
    </w:rPr>
  </w:style>
  <w:style w:type="character" w:customStyle="1" w:styleId="ReportTitleChar">
    <w:name w:val="Report Title Char"/>
    <w:basedOn w:val="TitleChar"/>
    <w:link w:val="ReportTitle"/>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UnresolvedMention1">
    <w:name w:val="Unresolved Mention1"/>
    <w:basedOn w:val="DefaultParagraphFont"/>
    <w:uiPriority w:val="99"/>
    <w:semiHidden/>
    <w:unhideWhenUsed/>
    <w:rsid w:val="001B0F06"/>
    <w:rPr>
      <w:color w:val="595959" w:themeColor="text1" w:themeTint="A6"/>
      <w:shd w:val="clear" w:color="auto" w:fill="E1DFDD"/>
    </w:rPr>
  </w:style>
  <w:style w:type="paragraph" w:styleId="TOC1">
    <w:name w:val="toc 1"/>
    <w:basedOn w:val="Normal"/>
    <w:next w:val="Normal"/>
    <w:autoRedefine/>
    <w:uiPriority w:val="39"/>
    <w:unhideWhenUsed/>
    <w:rsid w:val="000B1F7C"/>
    <w:pPr>
      <w:spacing w:after="100"/>
    </w:pPr>
  </w:style>
  <w:style w:type="paragraph" w:styleId="TOC2">
    <w:name w:val="toc 2"/>
    <w:basedOn w:val="Normal"/>
    <w:next w:val="Normal"/>
    <w:autoRedefine/>
    <w:uiPriority w:val="39"/>
    <w:unhideWhenUsed/>
    <w:rsid w:val="000B1F7C"/>
    <w:pPr>
      <w:spacing w:after="100"/>
      <w:ind w:left="220"/>
    </w:pPr>
  </w:style>
  <w:style w:type="table" w:styleId="GridTable5Dark-Accent4">
    <w:name w:val="Grid Table 5 Dark Accent 4"/>
    <w:basedOn w:val="TableNormal"/>
    <w:uiPriority w:val="50"/>
    <w:rsid w:val="006B31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F3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C6DB"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C6DB"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C6DB"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C6DB" w:themeFill="accent4"/>
      </w:tcPr>
    </w:tblStylePr>
    <w:tblStylePr w:type="band1Vert">
      <w:tblPr/>
      <w:tcPr>
        <w:shd w:val="clear" w:color="auto" w:fill="C5E8F0" w:themeFill="accent4" w:themeFillTint="66"/>
      </w:tcPr>
    </w:tblStylePr>
    <w:tblStylePr w:type="band1Horz">
      <w:tblPr/>
      <w:tcPr>
        <w:shd w:val="clear" w:color="auto" w:fill="C5E8F0" w:themeFill="accent4" w:themeFillTint="66"/>
      </w:tcPr>
    </w:tblStylePr>
  </w:style>
  <w:style w:type="table" w:styleId="ListTable3-Accent1">
    <w:name w:val="List Table 3 Accent 1"/>
    <w:basedOn w:val="TableNormal"/>
    <w:uiPriority w:val="48"/>
    <w:rsid w:val="00A91B5B"/>
    <w:pPr>
      <w:spacing w:after="0" w:line="240" w:lineRule="auto"/>
    </w:pPr>
    <w:tblPr>
      <w:tblStyleRowBandSize w:val="1"/>
      <w:tblStyleColBandSize w:val="1"/>
      <w:tblBorders>
        <w:top w:val="single" w:sz="4" w:space="0" w:color="3F1D5A" w:themeColor="accent1"/>
        <w:left w:val="single" w:sz="4" w:space="0" w:color="3F1D5A" w:themeColor="accent1"/>
        <w:bottom w:val="single" w:sz="4" w:space="0" w:color="3F1D5A" w:themeColor="accent1"/>
        <w:right w:val="single" w:sz="4" w:space="0" w:color="3F1D5A" w:themeColor="accent1"/>
      </w:tblBorders>
    </w:tblPr>
    <w:tblStylePr w:type="firstRow">
      <w:rPr>
        <w:b/>
        <w:bCs/>
        <w:color w:val="FFFFFF" w:themeColor="background1"/>
      </w:rPr>
      <w:tblPr/>
      <w:tcPr>
        <w:shd w:val="clear" w:color="auto" w:fill="3F1D5A" w:themeFill="accent1"/>
      </w:tcPr>
    </w:tblStylePr>
    <w:tblStylePr w:type="lastRow">
      <w:rPr>
        <w:b/>
        <w:bCs/>
      </w:rPr>
      <w:tblPr/>
      <w:tcPr>
        <w:tcBorders>
          <w:top w:val="double" w:sz="4" w:space="0" w:color="3F1D5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F1D5A" w:themeColor="accent1"/>
          <w:right w:val="single" w:sz="4" w:space="0" w:color="3F1D5A" w:themeColor="accent1"/>
        </w:tcBorders>
      </w:tcPr>
    </w:tblStylePr>
    <w:tblStylePr w:type="band1Horz">
      <w:tblPr/>
      <w:tcPr>
        <w:tcBorders>
          <w:top w:val="single" w:sz="4" w:space="0" w:color="3F1D5A" w:themeColor="accent1"/>
          <w:bottom w:val="single" w:sz="4" w:space="0" w:color="3F1D5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F1D5A" w:themeColor="accent1"/>
          <w:left w:val="nil"/>
        </w:tcBorders>
      </w:tcPr>
    </w:tblStylePr>
    <w:tblStylePr w:type="swCell">
      <w:tblPr/>
      <w:tcPr>
        <w:tcBorders>
          <w:top w:val="double" w:sz="4" w:space="0" w:color="3F1D5A" w:themeColor="accent1"/>
          <w:right w:val="nil"/>
        </w:tcBorders>
      </w:tcPr>
    </w:tblStylePr>
  </w:style>
  <w:style w:type="character" w:styleId="CommentReference">
    <w:name w:val="annotation reference"/>
    <w:basedOn w:val="DefaultParagraphFont"/>
    <w:uiPriority w:val="99"/>
    <w:semiHidden/>
    <w:unhideWhenUsed/>
    <w:rsid w:val="00F63A9B"/>
    <w:rPr>
      <w:sz w:val="16"/>
      <w:szCs w:val="16"/>
    </w:rPr>
  </w:style>
  <w:style w:type="paragraph" w:styleId="CommentText">
    <w:name w:val="annotation text"/>
    <w:basedOn w:val="Normal"/>
    <w:link w:val="CommentTextChar"/>
    <w:uiPriority w:val="99"/>
    <w:semiHidden/>
    <w:unhideWhenUsed/>
    <w:rsid w:val="00F63A9B"/>
    <w:rPr>
      <w:sz w:val="20"/>
      <w:szCs w:val="20"/>
    </w:rPr>
  </w:style>
  <w:style w:type="character" w:customStyle="1" w:styleId="CommentTextChar">
    <w:name w:val="Comment Text Char"/>
    <w:basedOn w:val="DefaultParagraphFont"/>
    <w:link w:val="CommentText"/>
    <w:uiPriority w:val="99"/>
    <w:semiHidden/>
    <w:rsid w:val="00F63A9B"/>
    <w:rPr>
      <w:sz w:val="20"/>
      <w:szCs w:val="20"/>
    </w:rPr>
  </w:style>
  <w:style w:type="paragraph" w:styleId="CommentSubject">
    <w:name w:val="annotation subject"/>
    <w:basedOn w:val="CommentText"/>
    <w:next w:val="CommentText"/>
    <w:link w:val="CommentSubjectChar"/>
    <w:uiPriority w:val="99"/>
    <w:semiHidden/>
    <w:unhideWhenUsed/>
    <w:rsid w:val="00F63A9B"/>
    <w:rPr>
      <w:b/>
      <w:bCs/>
    </w:rPr>
  </w:style>
  <w:style w:type="character" w:customStyle="1" w:styleId="CommentSubjectChar">
    <w:name w:val="Comment Subject Char"/>
    <w:basedOn w:val="CommentTextChar"/>
    <w:link w:val="CommentSubject"/>
    <w:uiPriority w:val="99"/>
    <w:semiHidden/>
    <w:rsid w:val="00F63A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png"/></Relationships>
</file>

<file path=word/_rels/footer3.xml.rels><?xml version="1.0" encoding="UTF-8" standalone="yes"?>
<Relationships xmlns="http://schemas.openxmlformats.org/package/2006/relationships"><Relationship Id="rId8" Type="http://schemas.openxmlformats.org/officeDocument/2006/relationships/image" Target="media/image120.png"/><Relationship Id="rId3" Type="http://schemas.openxmlformats.org/officeDocument/2006/relationships/image" Target="media/image27.png"/><Relationship Id="rId7" Type="http://schemas.openxmlformats.org/officeDocument/2006/relationships/image" Target="media/image100.png"/><Relationship Id="rId2" Type="http://schemas.openxmlformats.org/officeDocument/2006/relationships/image" Target="media/image24.svg"/><Relationship Id="rId1" Type="http://schemas.openxmlformats.org/officeDocument/2006/relationships/image" Target="media/image23.png"/><Relationship Id="rId6" Type="http://schemas.openxmlformats.org/officeDocument/2006/relationships/image" Target="media/image26.svg"/><Relationship Id="rId11" Type="http://schemas.openxmlformats.org/officeDocument/2006/relationships/image" Target="media/image22.svg"/><Relationship Id="rId5" Type="http://schemas.openxmlformats.org/officeDocument/2006/relationships/image" Target="media/image25.png"/><Relationship Id="rId10" Type="http://schemas.openxmlformats.org/officeDocument/2006/relationships/image" Target="media/image21.png"/><Relationship Id="rId4" Type="http://schemas.openxmlformats.org/officeDocument/2006/relationships/image" Target="media/image28.svg"/><Relationship Id="rId9" Type="http://schemas.openxmlformats.org/officeDocument/2006/relationships/image" Target="media/image110.png"/></Relationships>
</file>

<file path=word/_rels/header2.xml.rels><?xml version="1.0" encoding="UTF-8" standalone="yes"?>
<Relationships xmlns="http://schemas.openxmlformats.org/package/2006/relationships"><Relationship Id="rId8" Type="http://schemas.openxmlformats.org/officeDocument/2006/relationships/image" Target="media/image28.svg"/><Relationship Id="rId3" Type="http://schemas.openxmlformats.org/officeDocument/2006/relationships/image" Target="media/image23.png"/><Relationship Id="rId7" Type="http://schemas.openxmlformats.org/officeDocument/2006/relationships/image" Target="media/image27.png"/><Relationship Id="rId12" Type="http://schemas.openxmlformats.org/officeDocument/2006/relationships/image" Target="media/image120.png"/><Relationship Id="rId2" Type="http://schemas.openxmlformats.org/officeDocument/2006/relationships/image" Target="media/image22.svg"/><Relationship Id="rId1" Type="http://schemas.openxmlformats.org/officeDocument/2006/relationships/image" Target="media/image21.png"/><Relationship Id="rId6" Type="http://schemas.openxmlformats.org/officeDocument/2006/relationships/image" Target="media/image26.svg"/><Relationship Id="rId11" Type="http://schemas.openxmlformats.org/officeDocument/2006/relationships/image" Target="media/image110.png"/><Relationship Id="rId5" Type="http://schemas.openxmlformats.org/officeDocument/2006/relationships/image" Target="media/image25.png"/><Relationship Id="rId10" Type="http://schemas.openxmlformats.org/officeDocument/2006/relationships/image" Target="media/image100.png"/><Relationship Id="rId4" Type="http://schemas.openxmlformats.org/officeDocument/2006/relationships/image" Target="media/image24.svg"/><Relationship Id="rId9" Type="http://schemas.openxmlformats.org/officeDocument/2006/relationships/image" Target="media/image9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7250\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378109E6FFC4C3C8776E3219F59B960"/>
        <w:category>
          <w:name w:val="General"/>
          <w:gallery w:val="placeholder"/>
        </w:category>
        <w:types>
          <w:type w:val="bbPlcHdr"/>
        </w:types>
        <w:behaviors>
          <w:behavior w:val="content"/>
        </w:behaviors>
        <w:guid w:val="{6F25AE3A-902A-4922-8883-EBFA3831ABB2}"/>
      </w:docPartPr>
      <w:docPartBody>
        <w:p w:rsidR="00256185" w:rsidRDefault="00E122E0">
          <w:pPr>
            <w:pStyle w:val="7378109E6FFC4C3C8776E3219F59B960"/>
          </w:pPr>
          <w:r w:rsidRPr="008A25CD">
            <w:rPr>
              <w:b/>
              <w:sz w:val="60"/>
              <w:szCs w:val="60"/>
            </w:rPr>
            <w:t>Type the document title</w:t>
          </w:r>
        </w:p>
      </w:docPartBody>
    </w:docPart>
    <w:docPart>
      <w:docPartPr>
        <w:name w:val="45CE4894DE26405EA6E24788957882C0"/>
        <w:category>
          <w:name w:val="General"/>
          <w:gallery w:val="placeholder"/>
        </w:category>
        <w:types>
          <w:type w:val="bbPlcHdr"/>
        </w:types>
        <w:behaviors>
          <w:behavior w:val="content"/>
        </w:behaviors>
        <w:guid w:val="{13195009-75B8-47B6-A629-7607DD4A22A8}"/>
      </w:docPartPr>
      <w:docPartBody>
        <w:p w:rsidR="00256185" w:rsidRDefault="00E122E0" w:rsidP="00E122E0">
          <w:pPr>
            <w:pStyle w:val="45CE4894DE26405EA6E24788957882C0"/>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2E0"/>
    <w:rsid w:val="00256185"/>
    <w:rsid w:val="00CD3BA7"/>
    <w:rsid w:val="00E122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78109E6FFC4C3C8776E3219F59B960">
    <w:name w:val="7378109E6FFC4C3C8776E3219F59B960"/>
  </w:style>
  <w:style w:type="paragraph" w:customStyle="1" w:styleId="45CE4894DE26405EA6E24788957882C0">
    <w:name w:val="45CE4894DE26405EA6E24788957882C0"/>
    <w:rsid w:val="00E12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E7061-3CDA-4490-A549-336228BBA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2425</TotalTime>
  <Pages>19</Pages>
  <Words>3326</Words>
  <Characters>18963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Application Project</vt:lpstr>
    </vt:vector>
  </TitlesOfParts>
  <Company/>
  <LinksUpToDate>false</LinksUpToDate>
  <CharactersWithSpaces>22245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PROJECT</dc:title>
  <dc:subject>COS20028 – Big Data Architecture and Application</dc:subject>
  <dc:creator>Omair</dc:creator>
  <cp:lastModifiedBy>syed omair</cp:lastModifiedBy>
  <cp:revision>659</cp:revision>
  <cp:lastPrinted>2021-11-01T03:53:00Z</cp:lastPrinted>
  <dcterms:created xsi:type="dcterms:W3CDTF">2021-10-29T15:38:00Z</dcterms:created>
  <dcterms:modified xsi:type="dcterms:W3CDTF">2021-11-01T03:53:00Z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